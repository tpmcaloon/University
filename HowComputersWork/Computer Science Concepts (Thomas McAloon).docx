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15CAE" w14:textId="77777777" w:rsidR="00952F7D" w:rsidRDefault="006478EC" w:rsidP="00DF198B">
      <w:pPr>
        <w:pStyle w:val="GraphicAnchor"/>
      </w:pPr>
      <w:permStart w:id="422141524" w:edGrp="everyone"/>
      <w:r w:rsidRPr="004909D9">
        <w:rPr>
          <w:noProof/>
          <w:lang w:eastAsia="en-AU"/>
        </w:rPr>
        <w:drawing>
          <wp:anchor distT="0" distB="0" distL="114300" distR="114300" simplePos="0" relativeHeight="251660288" behindDoc="1" locked="0" layoutInCell="1" allowOverlap="1" wp14:anchorId="103F2820" wp14:editId="61F31543">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83002"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ermEnd w:id="4221415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24213C" w14:paraId="32CDB7F9" w14:textId="77777777" w:rsidTr="00185F4A">
        <w:trPr>
          <w:trHeight w:val="1083"/>
        </w:trPr>
        <w:tc>
          <w:tcPr>
            <w:tcW w:w="10790" w:type="dxa"/>
            <w:gridSpan w:val="9"/>
          </w:tcPr>
          <w:p w14:paraId="5CDD59DF" w14:textId="77777777" w:rsidR="00DF198B" w:rsidRDefault="00DF198B"/>
        </w:tc>
      </w:tr>
      <w:tr w:rsidR="0024213C" w14:paraId="53E7D202" w14:textId="77777777" w:rsidTr="00185F4A">
        <w:trPr>
          <w:trHeight w:val="1068"/>
        </w:trPr>
        <w:tc>
          <w:tcPr>
            <w:tcW w:w="1198" w:type="dxa"/>
            <w:gridSpan w:val="2"/>
            <w:tcBorders>
              <w:right w:val="single" w:sz="18" w:space="0" w:color="476166" w:themeColor="accent1"/>
            </w:tcBorders>
          </w:tcPr>
          <w:p w14:paraId="19179DE1"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A109316" w14:textId="77777777" w:rsidR="00DF198B" w:rsidRPr="00DF198B" w:rsidRDefault="006478EC" w:rsidP="00874FE7">
            <w:pPr>
              <w:pStyle w:val="Heading1"/>
            </w:pPr>
            <w:bookmarkStart w:id="0" w:name="_Toc58435652"/>
            <w:r w:rsidRPr="008D63C4">
              <w:t xml:space="preserve">Computer Science </w:t>
            </w:r>
            <w:r>
              <w:t>C</w:t>
            </w:r>
            <w:r w:rsidRPr="008D63C4">
              <w:t>oncepts</w:t>
            </w:r>
            <w:bookmarkEnd w:id="0"/>
          </w:p>
        </w:tc>
        <w:tc>
          <w:tcPr>
            <w:tcW w:w="1199" w:type="dxa"/>
            <w:gridSpan w:val="2"/>
            <w:tcBorders>
              <w:left w:val="single" w:sz="18" w:space="0" w:color="476166" w:themeColor="accent1"/>
            </w:tcBorders>
          </w:tcPr>
          <w:p w14:paraId="28E77E5F" w14:textId="77777777" w:rsidR="00DF198B" w:rsidRDefault="00DF198B"/>
        </w:tc>
      </w:tr>
      <w:tr w:rsidR="0024213C" w14:paraId="7FD6311F" w14:textId="77777777" w:rsidTr="00185F4A">
        <w:trPr>
          <w:trHeight w:val="1837"/>
        </w:trPr>
        <w:tc>
          <w:tcPr>
            <w:tcW w:w="1170" w:type="dxa"/>
          </w:tcPr>
          <w:p w14:paraId="7F708C36" w14:textId="77777777" w:rsidR="00DF198B" w:rsidRDefault="00DF198B"/>
        </w:tc>
        <w:tc>
          <w:tcPr>
            <w:tcW w:w="8460" w:type="dxa"/>
            <w:gridSpan w:val="7"/>
          </w:tcPr>
          <w:p w14:paraId="1BBFECA1" w14:textId="77777777" w:rsidR="00DF198B" w:rsidRDefault="00DF198B"/>
        </w:tc>
        <w:tc>
          <w:tcPr>
            <w:tcW w:w="1160" w:type="dxa"/>
          </w:tcPr>
          <w:p w14:paraId="2CE59D74" w14:textId="77777777" w:rsidR="00DF198B" w:rsidRDefault="00DF198B"/>
        </w:tc>
      </w:tr>
      <w:tr w:rsidR="0024213C" w14:paraId="6AAB15B8" w14:textId="77777777" w:rsidTr="00185F4A">
        <w:trPr>
          <w:trHeight w:val="929"/>
        </w:trPr>
        <w:tc>
          <w:tcPr>
            <w:tcW w:w="2397" w:type="dxa"/>
            <w:gridSpan w:val="4"/>
          </w:tcPr>
          <w:p w14:paraId="57276520" w14:textId="77777777" w:rsidR="00DF198B" w:rsidRDefault="00DF198B"/>
        </w:tc>
        <w:tc>
          <w:tcPr>
            <w:tcW w:w="5995" w:type="dxa"/>
            <w:shd w:val="clear" w:color="auto" w:fill="FFFFFF" w:themeFill="background1"/>
          </w:tcPr>
          <w:p w14:paraId="1D5F6800" w14:textId="77777777" w:rsidR="00DF198B" w:rsidRPr="00DF198B" w:rsidRDefault="00DF198B" w:rsidP="00DF198B">
            <w:pPr>
              <w:jc w:val="center"/>
              <w:rPr>
                <w:rFonts w:ascii="Georgia" w:hAnsi="Georgia"/>
                <w:sz w:val="48"/>
                <w:szCs w:val="48"/>
              </w:rPr>
            </w:pPr>
          </w:p>
        </w:tc>
        <w:tc>
          <w:tcPr>
            <w:tcW w:w="2398" w:type="dxa"/>
            <w:gridSpan w:val="4"/>
          </w:tcPr>
          <w:p w14:paraId="702586A3" w14:textId="77777777" w:rsidR="00DF198B" w:rsidRDefault="00DF198B"/>
        </w:tc>
      </w:tr>
      <w:tr w:rsidR="0024213C" w14:paraId="447A1E36" w14:textId="77777777" w:rsidTr="00185F4A">
        <w:trPr>
          <w:trHeight w:val="1460"/>
        </w:trPr>
        <w:tc>
          <w:tcPr>
            <w:tcW w:w="2397" w:type="dxa"/>
            <w:gridSpan w:val="4"/>
          </w:tcPr>
          <w:p w14:paraId="406D3372" w14:textId="77777777" w:rsidR="00DF198B" w:rsidRDefault="00DF198B"/>
        </w:tc>
        <w:tc>
          <w:tcPr>
            <w:tcW w:w="5995" w:type="dxa"/>
            <w:shd w:val="clear" w:color="auto" w:fill="FFFFFF" w:themeFill="background1"/>
          </w:tcPr>
          <w:p w14:paraId="385B8311" w14:textId="77777777" w:rsidR="008D63C4" w:rsidRPr="008D63C4" w:rsidRDefault="006478EC" w:rsidP="008D63C4">
            <w:pPr>
              <w:pStyle w:val="Heading2"/>
            </w:pPr>
            <w:bookmarkStart w:id="1" w:name="_Toc58418867"/>
            <w:bookmarkStart w:id="2" w:name="_Toc58420462"/>
            <w:bookmarkStart w:id="3" w:name="_Toc58420975"/>
            <w:bookmarkStart w:id="4" w:name="_Toc58421145"/>
            <w:bookmarkStart w:id="5" w:name="_Toc58434229"/>
            <w:bookmarkStart w:id="6" w:name="_Toc58435653"/>
            <w:r>
              <w:t>Thomas McAloon</w:t>
            </w:r>
            <w:bookmarkEnd w:id="1"/>
            <w:bookmarkEnd w:id="2"/>
            <w:bookmarkEnd w:id="3"/>
            <w:bookmarkEnd w:id="4"/>
            <w:bookmarkEnd w:id="5"/>
            <w:bookmarkEnd w:id="6"/>
          </w:p>
        </w:tc>
        <w:tc>
          <w:tcPr>
            <w:tcW w:w="2398" w:type="dxa"/>
            <w:gridSpan w:val="4"/>
          </w:tcPr>
          <w:p w14:paraId="29BFF72C" w14:textId="77777777" w:rsidR="00DF198B" w:rsidRDefault="00DF198B"/>
        </w:tc>
      </w:tr>
      <w:tr w:rsidR="0024213C" w14:paraId="61940F33" w14:textId="77777777" w:rsidTr="00185F4A">
        <w:trPr>
          <w:trHeight w:val="7176"/>
        </w:trPr>
        <w:tc>
          <w:tcPr>
            <w:tcW w:w="2397" w:type="dxa"/>
            <w:gridSpan w:val="4"/>
            <w:vAlign w:val="bottom"/>
          </w:tcPr>
          <w:p w14:paraId="1BE5E58C"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DA3DCDC" w14:textId="77777777" w:rsidR="00DF198B" w:rsidRPr="00DF198B" w:rsidRDefault="006478EC" w:rsidP="00874FE7">
            <w:pPr>
              <w:pStyle w:val="Heading3"/>
            </w:pPr>
            <w:bookmarkStart w:id="7" w:name="_Toc58418868"/>
            <w:bookmarkStart w:id="8" w:name="_Toc58420463"/>
            <w:bookmarkStart w:id="9" w:name="_Toc58420976"/>
            <w:bookmarkStart w:id="10" w:name="_Toc58421146"/>
            <w:bookmarkStart w:id="11" w:name="_Toc58434230"/>
            <w:bookmarkStart w:id="12" w:name="_Toc58435654"/>
            <w:r>
              <w:t>11/12/</w:t>
            </w:r>
            <w:r w:rsidRPr="008D63C4">
              <w:t>2020</w:t>
            </w:r>
            <w:bookmarkEnd w:id="7"/>
            <w:bookmarkEnd w:id="8"/>
            <w:bookmarkEnd w:id="9"/>
            <w:bookmarkEnd w:id="10"/>
            <w:bookmarkEnd w:id="11"/>
            <w:bookmarkEnd w:id="12"/>
          </w:p>
          <w:bookmarkStart w:id="13" w:name="_Toc58418869"/>
          <w:bookmarkStart w:id="14" w:name="_Toc58420464"/>
          <w:bookmarkStart w:id="15" w:name="_Toc58420977"/>
          <w:bookmarkStart w:id="16" w:name="_Toc58421147"/>
          <w:bookmarkStart w:id="17" w:name="_Toc58434231"/>
          <w:bookmarkStart w:id="18" w:name="_Toc58435655"/>
          <w:p w14:paraId="725CDC2E" w14:textId="77777777" w:rsidR="00874FE7" w:rsidRPr="00DF198B" w:rsidRDefault="008E2140" w:rsidP="00874FE7">
            <w:pPr>
              <w:pStyle w:val="Heading3"/>
            </w:pPr>
            <w:sdt>
              <w:sdtPr>
                <w:id w:val="-1516760087"/>
                <w:placeholder>
                  <w:docPart w:val="2760E30F4EE34138AD119701A7347B95"/>
                </w:placeholder>
                <w:temporary/>
                <w:showingPlcHdr/>
                <w15:appearance w15:val="hidden"/>
              </w:sdtPr>
              <w:sdtEndPr/>
              <w:sdtContent>
                <w:r w:rsidR="006478EC" w:rsidRPr="00DF198B">
                  <w:t>—</w:t>
                </w:r>
              </w:sdtContent>
            </w:sdt>
            <w:bookmarkEnd w:id="13"/>
            <w:bookmarkEnd w:id="14"/>
            <w:bookmarkEnd w:id="15"/>
            <w:bookmarkEnd w:id="16"/>
            <w:bookmarkEnd w:id="17"/>
            <w:bookmarkEnd w:id="18"/>
          </w:p>
          <w:p w14:paraId="6F77BF01" w14:textId="77777777" w:rsidR="00DF198B" w:rsidRPr="00DF198B" w:rsidRDefault="006478EC" w:rsidP="00874FE7">
            <w:pPr>
              <w:pStyle w:val="Heading3"/>
            </w:pPr>
            <w:bookmarkStart w:id="19" w:name="_Toc58418870"/>
            <w:bookmarkStart w:id="20" w:name="_Toc58420465"/>
            <w:bookmarkStart w:id="21" w:name="_Toc58420978"/>
            <w:bookmarkStart w:id="22" w:name="_Toc58421148"/>
            <w:bookmarkStart w:id="23" w:name="_Toc58434232"/>
            <w:bookmarkStart w:id="24" w:name="_Toc58435656"/>
            <w:r>
              <w:t>How Computers Work</w:t>
            </w:r>
            <w:bookmarkEnd w:id="19"/>
            <w:bookmarkEnd w:id="20"/>
            <w:bookmarkEnd w:id="21"/>
            <w:bookmarkEnd w:id="22"/>
            <w:bookmarkEnd w:id="23"/>
            <w:bookmarkEnd w:id="24"/>
          </w:p>
          <w:bookmarkStart w:id="25" w:name="_Toc58418871"/>
          <w:bookmarkStart w:id="26" w:name="_Toc58420466"/>
          <w:bookmarkStart w:id="27" w:name="_Toc58420979"/>
          <w:bookmarkStart w:id="28" w:name="_Toc58421149"/>
          <w:bookmarkStart w:id="29" w:name="_Toc58434233"/>
          <w:bookmarkStart w:id="30" w:name="_Toc58435657"/>
          <w:p w14:paraId="5FE77196" w14:textId="77777777" w:rsidR="00DF198B" w:rsidRPr="00DF198B" w:rsidRDefault="008E2140" w:rsidP="00874FE7">
            <w:pPr>
              <w:pStyle w:val="Heading3"/>
            </w:pPr>
            <w:sdt>
              <w:sdtPr>
                <w:id w:val="1492440299"/>
                <w:placeholder>
                  <w:docPart w:val="D7B8FB5BAB4849D8A29401A11C47F888"/>
                </w:placeholder>
                <w:temporary/>
                <w:showingPlcHdr/>
                <w15:appearance w15:val="hidden"/>
              </w:sdtPr>
              <w:sdtEndPr/>
              <w:sdtContent>
                <w:r w:rsidR="00874FE7" w:rsidRPr="00DF198B">
                  <w:t>—</w:t>
                </w:r>
              </w:sdtContent>
            </w:sdt>
            <w:bookmarkEnd w:id="25"/>
            <w:bookmarkEnd w:id="26"/>
            <w:bookmarkEnd w:id="27"/>
            <w:bookmarkEnd w:id="28"/>
            <w:bookmarkEnd w:id="29"/>
            <w:bookmarkEnd w:id="30"/>
          </w:p>
          <w:p w14:paraId="4CFD7ACE" w14:textId="77777777" w:rsidR="00DF198B" w:rsidRDefault="006478EC" w:rsidP="00874FE7">
            <w:pPr>
              <w:pStyle w:val="Heading3"/>
            </w:pPr>
            <w:bookmarkStart w:id="31" w:name="_Toc58418872"/>
            <w:bookmarkStart w:id="32" w:name="_Toc58420467"/>
            <w:bookmarkStart w:id="33" w:name="_Toc58420980"/>
            <w:bookmarkStart w:id="34" w:name="_Toc58421150"/>
            <w:bookmarkStart w:id="35" w:name="_Toc58434234"/>
            <w:bookmarkStart w:id="36" w:name="_Toc58435658"/>
            <w:r w:rsidRPr="008D63C4">
              <w:t>Dr. Elaheh (Ela) Homayounvala</w:t>
            </w:r>
            <w:bookmarkEnd w:id="31"/>
            <w:bookmarkEnd w:id="32"/>
            <w:bookmarkEnd w:id="33"/>
            <w:bookmarkEnd w:id="34"/>
            <w:bookmarkEnd w:id="35"/>
            <w:bookmarkEnd w:id="36"/>
          </w:p>
          <w:p w14:paraId="335D1F95" w14:textId="77777777" w:rsidR="00DF198B" w:rsidRPr="00DF198B" w:rsidRDefault="00DF198B" w:rsidP="00DF198B"/>
        </w:tc>
        <w:tc>
          <w:tcPr>
            <w:tcW w:w="2398" w:type="dxa"/>
            <w:gridSpan w:val="4"/>
            <w:vAlign w:val="bottom"/>
          </w:tcPr>
          <w:p w14:paraId="16915C71" w14:textId="77777777" w:rsidR="00DF198B" w:rsidRDefault="00DF198B" w:rsidP="00DF198B">
            <w:pPr>
              <w:jc w:val="center"/>
            </w:pPr>
          </w:p>
        </w:tc>
      </w:tr>
      <w:tr w:rsidR="0024213C" w14:paraId="54140E3C" w14:textId="77777777" w:rsidTr="00185F4A">
        <w:tc>
          <w:tcPr>
            <w:tcW w:w="2340" w:type="dxa"/>
            <w:gridSpan w:val="3"/>
          </w:tcPr>
          <w:p w14:paraId="0818018E" w14:textId="77777777" w:rsidR="00DF198B" w:rsidRDefault="00DF198B"/>
        </w:tc>
        <w:tc>
          <w:tcPr>
            <w:tcW w:w="6120" w:type="dxa"/>
            <w:gridSpan w:val="3"/>
          </w:tcPr>
          <w:p w14:paraId="1C0058E3" w14:textId="77777777" w:rsidR="00DF198B" w:rsidRDefault="00DF198B"/>
        </w:tc>
        <w:tc>
          <w:tcPr>
            <w:tcW w:w="2330" w:type="dxa"/>
            <w:gridSpan w:val="3"/>
          </w:tcPr>
          <w:p w14:paraId="545ECE10" w14:textId="77777777" w:rsidR="00DF198B" w:rsidRDefault="00DF198B"/>
        </w:tc>
      </w:tr>
    </w:tbl>
    <w:p w14:paraId="2072E625" w14:textId="77777777" w:rsidR="008D63C4" w:rsidRDefault="006478EC" w:rsidP="008D63C4">
      <w:pPr>
        <w:pStyle w:val="GraphicAnchor"/>
      </w:pPr>
      <w:r w:rsidRPr="004909D9">
        <w:rPr>
          <w:noProof/>
          <w:lang w:eastAsia="en-AU"/>
        </w:rPr>
        <mc:AlternateContent>
          <mc:Choice Requires="wps">
            <w:drawing>
              <wp:anchor distT="0" distB="0" distL="114300" distR="114300" simplePos="0" relativeHeight="251658240" behindDoc="1" locked="0" layoutInCell="1" allowOverlap="1" wp14:anchorId="458389AD" wp14:editId="62457F9F">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5" alt="&quot;&quot;" style="width:539.95pt;height:716.95pt;margin-top:0.5pt;margin-left:0.5pt;mso-height-percent:0;mso-height-relative:margin;mso-width-percent:0;mso-width-relative:margin;mso-wrap-distance-bottom:0;mso-wrap-distance-left:9pt;mso-wrap-distance-right:9pt;mso-wrap-distance-top:0;mso-wrap-style:square;position:absolute;visibility:visible;v-text-anchor:middle;z-index:-251657216" fillcolor="#476166" stroked="f" strokeweight="2pt"/>
            </w:pict>
          </mc:Fallback>
        </mc:AlternateContent>
      </w:r>
      <w:r w:rsidRPr="004909D9">
        <w:rPr>
          <w:noProof/>
          <w:lang w:eastAsia="en-AU"/>
        </w:rPr>
        <w:drawing>
          <wp:anchor distT="0" distB="0" distL="114300" distR="114300" simplePos="0" relativeHeight="251661312" behindDoc="1" locked="0" layoutInCell="1" allowOverlap="1" wp14:anchorId="1F3DE56F" wp14:editId="249791AB">
            <wp:simplePos x="0" y="0"/>
            <wp:positionH relativeFrom="margin">
              <wp:align>center</wp:align>
            </wp:positionH>
            <wp:positionV relativeFrom="margin">
              <wp:align>top</wp:align>
            </wp:positionV>
            <wp:extent cx="6858000" cy="91440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2084"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p w14:paraId="72F3E4D1" w14:textId="77777777" w:rsidR="008D63C4" w:rsidRDefault="008D63C4">
      <w:pPr>
        <w:rPr>
          <w:sz w:val="10"/>
        </w:rPr>
      </w:pPr>
    </w:p>
    <w:sdt>
      <w:sdtPr>
        <w:rPr>
          <w:rFonts w:asciiTheme="minorHAnsi" w:eastAsiaTheme="minorHAnsi" w:hAnsiTheme="minorHAnsi" w:cstheme="minorBidi"/>
          <w:color w:val="auto"/>
          <w:sz w:val="24"/>
          <w:szCs w:val="24"/>
        </w:rPr>
        <w:id w:val="1175694541"/>
        <w:docPartObj>
          <w:docPartGallery w:val="Table of Contents"/>
          <w:docPartUnique/>
        </w:docPartObj>
      </w:sdtPr>
      <w:sdtEndPr>
        <w:rPr>
          <w:b/>
          <w:bCs/>
          <w:noProof/>
        </w:rPr>
      </w:sdtEndPr>
      <w:sdtContent>
        <w:p w14:paraId="119E1BCB" w14:textId="77777777" w:rsidR="008D63C4" w:rsidRPr="00F67E22" w:rsidRDefault="006478EC">
          <w:pPr>
            <w:pStyle w:val="TOCHeading"/>
            <w:rPr>
              <w:rStyle w:val="Heading1Char"/>
            </w:rPr>
          </w:pPr>
          <w:r w:rsidRPr="00F67E22">
            <w:rPr>
              <w:rStyle w:val="Heading1Char"/>
            </w:rPr>
            <w:t>Content</w:t>
          </w:r>
        </w:p>
        <w:p w14:paraId="799CE394" w14:textId="77777777" w:rsidR="006B752F" w:rsidRDefault="006478EC">
          <w:pPr>
            <w:pStyle w:val="TOC1"/>
            <w:tabs>
              <w:tab w:val="right" w:leader="dot" w:pos="10790"/>
            </w:tabs>
            <w:rPr>
              <w:rFonts w:eastAsiaTheme="minorEastAsia"/>
              <w:noProof/>
              <w:sz w:val="22"/>
              <w:szCs w:val="22"/>
              <w:lang w:val="en-GB" w:eastAsia="en-GB"/>
            </w:rPr>
          </w:pPr>
          <w:r>
            <w:fldChar w:fldCharType="begin"/>
          </w:r>
          <w:r>
            <w:instrText xml:space="preserve"> TOC \o "1-3" \h \z \u </w:instrText>
          </w:r>
          <w:r>
            <w:fldChar w:fldCharType="separate"/>
          </w:r>
          <w:hyperlink w:anchor="_Toc58435652" w:history="1">
            <w:r w:rsidRPr="00182638">
              <w:rPr>
                <w:rStyle w:val="Hyperlink"/>
                <w:noProof/>
              </w:rPr>
              <w:t>Computer Science Concepts</w:t>
            </w:r>
            <w:r>
              <w:rPr>
                <w:noProof/>
                <w:webHidden/>
              </w:rPr>
              <w:tab/>
            </w:r>
            <w:r>
              <w:rPr>
                <w:noProof/>
                <w:webHidden/>
              </w:rPr>
              <w:fldChar w:fldCharType="begin"/>
            </w:r>
            <w:r>
              <w:rPr>
                <w:noProof/>
                <w:webHidden/>
              </w:rPr>
              <w:instrText xml:space="preserve"> PAGEREF _Toc58435652 \h </w:instrText>
            </w:r>
            <w:r>
              <w:rPr>
                <w:noProof/>
                <w:webHidden/>
              </w:rPr>
            </w:r>
            <w:r>
              <w:rPr>
                <w:noProof/>
                <w:webHidden/>
              </w:rPr>
              <w:fldChar w:fldCharType="separate"/>
            </w:r>
            <w:r>
              <w:rPr>
                <w:noProof/>
                <w:webHidden/>
              </w:rPr>
              <w:t>1</w:t>
            </w:r>
            <w:r>
              <w:rPr>
                <w:noProof/>
                <w:webHidden/>
              </w:rPr>
              <w:fldChar w:fldCharType="end"/>
            </w:r>
          </w:hyperlink>
        </w:p>
        <w:p w14:paraId="12D3A4BF" w14:textId="77777777" w:rsidR="006B752F" w:rsidRDefault="008E2140">
          <w:pPr>
            <w:pStyle w:val="TOC1"/>
            <w:tabs>
              <w:tab w:val="right" w:leader="dot" w:pos="10790"/>
            </w:tabs>
            <w:rPr>
              <w:rFonts w:eastAsiaTheme="minorEastAsia"/>
              <w:noProof/>
              <w:sz w:val="22"/>
              <w:szCs w:val="22"/>
              <w:lang w:val="en-GB" w:eastAsia="en-GB"/>
            </w:rPr>
          </w:pPr>
          <w:hyperlink w:anchor="_Toc58435659" w:history="1">
            <w:r w:rsidR="006478EC" w:rsidRPr="00182638">
              <w:rPr>
                <w:rStyle w:val="Hyperlink"/>
                <w:noProof/>
              </w:rPr>
              <w:t>Introduction</w:t>
            </w:r>
            <w:r w:rsidR="006478EC">
              <w:rPr>
                <w:noProof/>
                <w:webHidden/>
              </w:rPr>
              <w:tab/>
            </w:r>
            <w:r w:rsidR="006478EC">
              <w:rPr>
                <w:noProof/>
                <w:webHidden/>
              </w:rPr>
              <w:fldChar w:fldCharType="begin"/>
            </w:r>
            <w:r w:rsidR="006478EC">
              <w:rPr>
                <w:noProof/>
                <w:webHidden/>
              </w:rPr>
              <w:instrText xml:space="preserve"> PAGEREF _Toc58435659 \h </w:instrText>
            </w:r>
            <w:r w:rsidR="006478EC">
              <w:rPr>
                <w:noProof/>
                <w:webHidden/>
              </w:rPr>
            </w:r>
            <w:r w:rsidR="006478EC">
              <w:rPr>
                <w:noProof/>
                <w:webHidden/>
              </w:rPr>
              <w:fldChar w:fldCharType="separate"/>
            </w:r>
            <w:r w:rsidR="006478EC">
              <w:rPr>
                <w:noProof/>
                <w:webHidden/>
              </w:rPr>
              <w:t>3</w:t>
            </w:r>
            <w:r w:rsidR="006478EC">
              <w:rPr>
                <w:noProof/>
                <w:webHidden/>
              </w:rPr>
              <w:fldChar w:fldCharType="end"/>
            </w:r>
          </w:hyperlink>
        </w:p>
        <w:p w14:paraId="5C63F027" w14:textId="77777777" w:rsidR="006B752F" w:rsidRDefault="008E2140">
          <w:pPr>
            <w:pStyle w:val="TOC2"/>
            <w:rPr>
              <w:rFonts w:eastAsiaTheme="minorEastAsia"/>
              <w:sz w:val="22"/>
              <w:szCs w:val="22"/>
              <w:lang w:val="en-GB" w:eastAsia="en-GB"/>
            </w:rPr>
          </w:pPr>
          <w:hyperlink w:anchor="_Toc58435660" w:history="1">
            <w:r w:rsidR="006478EC" w:rsidRPr="00182638">
              <w:rPr>
                <w:rStyle w:val="Hyperlink"/>
              </w:rPr>
              <w:t>Spotify</w:t>
            </w:r>
            <w:r w:rsidR="006478EC">
              <w:rPr>
                <w:webHidden/>
              </w:rPr>
              <w:tab/>
            </w:r>
            <w:r w:rsidR="006478EC">
              <w:rPr>
                <w:webHidden/>
              </w:rPr>
              <w:fldChar w:fldCharType="begin"/>
            </w:r>
            <w:r w:rsidR="006478EC">
              <w:rPr>
                <w:webHidden/>
              </w:rPr>
              <w:instrText xml:space="preserve"> PAGEREF _Toc58435660 \h </w:instrText>
            </w:r>
            <w:r w:rsidR="006478EC">
              <w:rPr>
                <w:webHidden/>
              </w:rPr>
            </w:r>
            <w:r w:rsidR="006478EC">
              <w:rPr>
                <w:webHidden/>
              </w:rPr>
              <w:fldChar w:fldCharType="separate"/>
            </w:r>
            <w:r w:rsidR="006478EC">
              <w:rPr>
                <w:webHidden/>
              </w:rPr>
              <w:t>3</w:t>
            </w:r>
            <w:r w:rsidR="006478EC">
              <w:rPr>
                <w:webHidden/>
              </w:rPr>
              <w:fldChar w:fldCharType="end"/>
            </w:r>
          </w:hyperlink>
        </w:p>
        <w:p w14:paraId="0100EDED" w14:textId="77777777" w:rsidR="006B752F" w:rsidRDefault="008E2140">
          <w:pPr>
            <w:pStyle w:val="TOC2"/>
            <w:rPr>
              <w:rFonts w:eastAsiaTheme="minorEastAsia"/>
              <w:sz w:val="22"/>
              <w:szCs w:val="22"/>
              <w:lang w:val="en-GB" w:eastAsia="en-GB"/>
            </w:rPr>
          </w:pPr>
          <w:hyperlink w:anchor="_Toc58435661" w:history="1">
            <w:r w:rsidR="006478EC" w:rsidRPr="00182638">
              <w:rPr>
                <w:rStyle w:val="Hyperlink"/>
              </w:rPr>
              <w:t>What is Software?</w:t>
            </w:r>
            <w:r w:rsidR="006478EC">
              <w:rPr>
                <w:webHidden/>
              </w:rPr>
              <w:tab/>
            </w:r>
            <w:r w:rsidR="006478EC">
              <w:rPr>
                <w:webHidden/>
              </w:rPr>
              <w:fldChar w:fldCharType="begin"/>
            </w:r>
            <w:r w:rsidR="006478EC">
              <w:rPr>
                <w:webHidden/>
              </w:rPr>
              <w:instrText xml:space="preserve"> PAGEREF _Toc58435661 \h </w:instrText>
            </w:r>
            <w:r w:rsidR="006478EC">
              <w:rPr>
                <w:webHidden/>
              </w:rPr>
            </w:r>
            <w:r w:rsidR="006478EC">
              <w:rPr>
                <w:webHidden/>
              </w:rPr>
              <w:fldChar w:fldCharType="separate"/>
            </w:r>
            <w:r w:rsidR="006478EC">
              <w:rPr>
                <w:webHidden/>
              </w:rPr>
              <w:t>3</w:t>
            </w:r>
            <w:r w:rsidR="006478EC">
              <w:rPr>
                <w:webHidden/>
              </w:rPr>
              <w:fldChar w:fldCharType="end"/>
            </w:r>
          </w:hyperlink>
        </w:p>
        <w:p w14:paraId="1BB443D7" w14:textId="77777777" w:rsidR="006B752F" w:rsidRDefault="008E2140">
          <w:pPr>
            <w:pStyle w:val="TOC3"/>
            <w:rPr>
              <w:rFonts w:eastAsiaTheme="minorEastAsia"/>
              <w:b w:val="0"/>
              <w:bCs w:val="0"/>
              <w:sz w:val="22"/>
              <w:szCs w:val="22"/>
              <w:lang w:val="en-GB" w:eastAsia="en-GB"/>
            </w:rPr>
          </w:pPr>
          <w:hyperlink w:anchor="_Toc58435662" w:history="1">
            <w:r w:rsidR="006478EC" w:rsidRPr="00182638">
              <w:rPr>
                <w:rStyle w:val="Hyperlink"/>
              </w:rPr>
              <w:t>System Software</w:t>
            </w:r>
            <w:r w:rsidR="006478EC">
              <w:rPr>
                <w:webHidden/>
              </w:rPr>
              <w:tab/>
            </w:r>
            <w:r w:rsidR="006478EC">
              <w:rPr>
                <w:webHidden/>
              </w:rPr>
              <w:fldChar w:fldCharType="begin"/>
            </w:r>
            <w:r w:rsidR="006478EC">
              <w:rPr>
                <w:webHidden/>
              </w:rPr>
              <w:instrText xml:space="preserve"> PAGEREF _Toc58435662 \h </w:instrText>
            </w:r>
            <w:r w:rsidR="006478EC">
              <w:rPr>
                <w:webHidden/>
              </w:rPr>
            </w:r>
            <w:r w:rsidR="006478EC">
              <w:rPr>
                <w:webHidden/>
              </w:rPr>
              <w:fldChar w:fldCharType="separate"/>
            </w:r>
            <w:r w:rsidR="006478EC">
              <w:rPr>
                <w:webHidden/>
              </w:rPr>
              <w:t>3</w:t>
            </w:r>
            <w:r w:rsidR="006478EC">
              <w:rPr>
                <w:webHidden/>
              </w:rPr>
              <w:fldChar w:fldCharType="end"/>
            </w:r>
          </w:hyperlink>
        </w:p>
        <w:p w14:paraId="6D9B3F0F" w14:textId="77777777" w:rsidR="006B752F" w:rsidRDefault="008E2140">
          <w:pPr>
            <w:pStyle w:val="TOC3"/>
            <w:rPr>
              <w:rFonts w:eastAsiaTheme="minorEastAsia"/>
              <w:b w:val="0"/>
              <w:bCs w:val="0"/>
              <w:sz w:val="22"/>
              <w:szCs w:val="22"/>
              <w:lang w:val="en-GB" w:eastAsia="en-GB"/>
            </w:rPr>
          </w:pPr>
          <w:hyperlink w:anchor="_Toc58435663" w:history="1">
            <w:r w:rsidR="006478EC" w:rsidRPr="00182638">
              <w:rPr>
                <w:rStyle w:val="Hyperlink"/>
              </w:rPr>
              <w:t>Application Software</w:t>
            </w:r>
            <w:r w:rsidR="006478EC">
              <w:rPr>
                <w:webHidden/>
              </w:rPr>
              <w:tab/>
            </w:r>
            <w:r w:rsidR="006478EC">
              <w:rPr>
                <w:webHidden/>
              </w:rPr>
              <w:fldChar w:fldCharType="begin"/>
            </w:r>
            <w:r w:rsidR="006478EC">
              <w:rPr>
                <w:webHidden/>
              </w:rPr>
              <w:instrText xml:space="preserve"> PAGEREF _Toc58435663 \h </w:instrText>
            </w:r>
            <w:r w:rsidR="006478EC">
              <w:rPr>
                <w:webHidden/>
              </w:rPr>
            </w:r>
            <w:r w:rsidR="006478EC">
              <w:rPr>
                <w:webHidden/>
              </w:rPr>
              <w:fldChar w:fldCharType="separate"/>
            </w:r>
            <w:r w:rsidR="006478EC">
              <w:rPr>
                <w:webHidden/>
              </w:rPr>
              <w:t>3</w:t>
            </w:r>
            <w:r w:rsidR="006478EC">
              <w:rPr>
                <w:webHidden/>
              </w:rPr>
              <w:fldChar w:fldCharType="end"/>
            </w:r>
          </w:hyperlink>
        </w:p>
        <w:p w14:paraId="77CF1161" w14:textId="77777777" w:rsidR="006B752F" w:rsidRDefault="008E2140">
          <w:pPr>
            <w:pStyle w:val="TOC3"/>
            <w:rPr>
              <w:rFonts w:eastAsiaTheme="minorEastAsia"/>
              <w:b w:val="0"/>
              <w:bCs w:val="0"/>
              <w:sz w:val="22"/>
              <w:szCs w:val="22"/>
              <w:lang w:val="en-GB" w:eastAsia="en-GB"/>
            </w:rPr>
          </w:pPr>
          <w:hyperlink w:anchor="_Toc58435664" w:history="1">
            <w:r w:rsidR="006478EC" w:rsidRPr="00182638">
              <w:rPr>
                <w:rStyle w:val="Hyperlink"/>
              </w:rPr>
              <w:t>Programming Software</w:t>
            </w:r>
            <w:r w:rsidR="006478EC">
              <w:rPr>
                <w:webHidden/>
              </w:rPr>
              <w:tab/>
            </w:r>
            <w:r w:rsidR="006478EC">
              <w:rPr>
                <w:webHidden/>
              </w:rPr>
              <w:fldChar w:fldCharType="begin"/>
            </w:r>
            <w:r w:rsidR="006478EC">
              <w:rPr>
                <w:webHidden/>
              </w:rPr>
              <w:instrText xml:space="preserve"> PAGEREF _Toc58435664 \h </w:instrText>
            </w:r>
            <w:r w:rsidR="006478EC">
              <w:rPr>
                <w:webHidden/>
              </w:rPr>
            </w:r>
            <w:r w:rsidR="006478EC">
              <w:rPr>
                <w:webHidden/>
              </w:rPr>
              <w:fldChar w:fldCharType="separate"/>
            </w:r>
            <w:r w:rsidR="006478EC">
              <w:rPr>
                <w:webHidden/>
              </w:rPr>
              <w:t>3</w:t>
            </w:r>
            <w:r w:rsidR="006478EC">
              <w:rPr>
                <w:webHidden/>
              </w:rPr>
              <w:fldChar w:fldCharType="end"/>
            </w:r>
          </w:hyperlink>
        </w:p>
        <w:p w14:paraId="5DDAA043" w14:textId="77777777" w:rsidR="006B752F" w:rsidRDefault="008E2140">
          <w:pPr>
            <w:pStyle w:val="TOC3"/>
            <w:rPr>
              <w:rFonts w:eastAsiaTheme="minorEastAsia"/>
              <w:b w:val="0"/>
              <w:bCs w:val="0"/>
              <w:sz w:val="22"/>
              <w:szCs w:val="22"/>
              <w:lang w:val="en-GB" w:eastAsia="en-GB"/>
            </w:rPr>
          </w:pPr>
          <w:hyperlink w:anchor="_Toc58435665" w:history="1">
            <w:r w:rsidR="006478EC" w:rsidRPr="00182638">
              <w:rPr>
                <w:rStyle w:val="Hyperlink"/>
              </w:rPr>
              <w:t>Driver Software</w:t>
            </w:r>
            <w:r w:rsidR="006478EC">
              <w:rPr>
                <w:webHidden/>
              </w:rPr>
              <w:tab/>
            </w:r>
            <w:r w:rsidR="006478EC">
              <w:rPr>
                <w:webHidden/>
              </w:rPr>
              <w:fldChar w:fldCharType="begin"/>
            </w:r>
            <w:r w:rsidR="006478EC">
              <w:rPr>
                <w:webHidden/>
              </w:rPr>
              <w:instrText xml:space="preserve"> PAGEREF _Toc58435665 \h </w:instrText>
            </w:r>
            <w:r w:rsidR="006478EC">
              <w:rPr>
                <w:webHidden/>
              </w:rPr>
            </w:r>
            <w:r w:rsidR="006478EC">
              <w:rPr>
                <w:webHidden/>
              </w:rPr>
              <w:fldChar w:fldCharType="separate"/>
            </w:r>
            <w:r w:rsidR="006478EC">
              <w:rPr>
                <w:webHidden/>
              </w:rPr>
              <w:t>3</w:t>
            </w:r>
            <w:r w:rsidR="006478EC">
              <w:rPr>
                <w:webHidden/>
              </w:rPr>
              <w:fldChar w:fldCharType="end"/>
            </w:r>
          </w:hyperlink>
        </w:p>
        <w:p w14:paraId="27430514" w14:textId="77777777" w:rsidR="006B752F" w:rsidRDefault="008E2140">
          <w:pPr>
            <w:pStyle w:val="TOC1"/>
            <w:tabs>
              <w:tab w:val="right" w:leader="dot" w:pos="10790"/>
            </w:tabs>
            <w:rPr>
              <w:rFonts w:eastAsiaTheme="minorEastAsia"/>
              <w:noProof/>
              <w:sz w:val="22"/>
              <w:szCs w:val="22"/>
              <w:lang w:val="en-GB" w:eastAsia="en-GB"/>
            </w:rPr>
          </w:pPr>
          <w:hyperlink w:anchor="_Toc58435666" w:history="1">
            <w:r w:rsidR="006478EC" w:rsidRPr="00182638">
              <w:rPr>
                <w:rStyle w:val="Hyperlink"/>
                <w:noProof/>
              </w:rPr>
              <w:t>Abstraction</w:t>
            </w:r>
            <w:r w:rsidR="006478EC">
              <w:rPr>
                <w:noProof/>
                <w:webHidden/>
              </w:rPr>
              <w:tab/>
            </w:r>
            <w:r w:rsidR="006478EC">
              <w:rPr>
                <w:noProof/>
                <w:webHidden/>
              </w:rPr>
              <w:fldChar w:fldCharType="begin"/>
            </w:r>
            <w:r w:rsidR="006478EC">
              <w:rPr>
                <w:noProof/>
                <w:webHidden/>
              </w:rPr>
              <w:instrText xml:space="preserve"> PAGEREF _Toc58435666 \h </w:instrText>
            </w:r>
            <w:r w:rsidR="006478EC">
              <w:rPr>
                <w:noProof/>
                <w:webHidden/>
              </w:rPr>
            </w:r>
            <w:r w:rsidR="006478EC">
              <w:rPr>
                <w:noProof/>
                <w:webHidden/>
              </w:rPr>
              <w:fldChar w:fldCharType="separate"/>
            </w:r>
            <w:r w:rsidR="006478EC">
              <w:rPr>
                <w:noProof/>
                <w:webHidden/>
              </w:rPr>
              <w:t>4</w:t>
            </w:r>
            <w:r w:rsidR="006478EC">
              <w:rPr>
                <w:noProof/>
                <w:webHidden/>
              </w:rPr>
              <w:fldChar w:fldCharType="end"/>
            </w:r>
          </w:hyperlink>
        </w:p>
        <w:p w14:paraId="5126A8D5" w14:textId="77777777" w:rsidR="006B752F" w:rsidRDefault="008E2140">
          <w:pPr>
            <w:pStyle w:val="TOC2"/>
            <w:rPr>
              <w:rFonts w:eastAsiaTheme="minorEastAsia"/>
              <w:sz w:val="22"/>
              <w:szCs w:val="22"/>
              <w:lang w:val="en-GB" w:eastAsia="en-GB"/>
            </w:rPr>
          </w:pPr>
          <w:hyperlink w:anchor="_Toc58435667" w:history="1">
            <w:r w:rsidR="006478EC" w:rsidRPr="00182638">
              <w:rPr>
                <w:rStyle w:val="Hyperlink"/>
              </w:rPr>
              <w:t>Using Abstraction To Understand Spotify</w:t>
            </w:r>
            <w:r w:rsidR="006478EC">
              <w:rPr>
                <w:webHidden/>
              </w:rPr>
              <w:tab/>
            </w:r>
            <w:r w:rsidR="006478EC">
              <w:rPr>
                <w:webHidden/>
              </w:rPr>
              <w:fldChar w:fldCharType="begin"/>
            </w:r>
            <w:r w:rsidR="006478EC">
              <w:rPr>
                <w:webHidden/>
              </w:rPr>
              <w:instrText xml:space="preserve"> PAGEREF _Toc58435667 \h </w:instrText>
            </w:r>
            <w:r w:rsidR="006478EC">
              <w:rPr>
                <w:webHidden/>
              </w:rPr>
            </w:r>
            <w:r w:rsidR="006478EC">
              <w:rPr>
                <w:webHidden/>
              </w:rPr>
              <w:fldChar w:fldCharType="separate"/>
            </w:r>
            <w:r w:rsidR="006478EC">
              <w:rPr>
                <w:webHidden/>
              </w:rPr>
              <w:t>4</w:t>
            </w:r>
            <w:r w:rsidR="006478EC">
              <w:rPr>
                <w:webHidden/>
              </w:rPr>
              <w:fldChar w:fldCharType="end"/>
            </w:r>
          </w:hyperlink>
        </w:p>
        <w:p w14:paraId="5327C1AE" w14:textId="77777777" w:rsidR="006B752F" w:rsidRDefault="008E2140">
          <w:pPr>
            <w:pStyle w:val="TOC1"/>
            <w:tabs>
              <w:tab w:val="right" w:leader="dot" w:pos="10790"/>
            </w:tabs>
            <w:rPr>
              <w:rFonts w:eastAsiaTheme="minorEastAsia"/>
              <w:noProof/>
              <w:sz w:val="22"/>
              <w:szCs w:val="22"/>
              <w:lang w:val="en-GB" w:eastAsia="en-GB"/>
            </w:rPr>
          </w:pPr>
          <w:hyperlink w:anchor="_Toc58435668" w:history="1">
            <w:r w:rsidR="006478EC" w:rsidRPr="00182638">
              <w:rPr>
                <w:rStyle w:val="Hyperlink"/>
                <w:noProof/>
              </w:rPr>
              <w:t>States</w:t>
            </w:r>
            <w:r w:rsidR="006478EC">
              <w:rPr>
                <w:noProof/>
                <w:webHidden/>
              </w:rPr>
              <w:tab/>
            </w:r>
            <w:r w:rsidR="006478EC">
              <w:rPr>
                <w:noProof/>
                <w:webHidden/>
              </w:rPr>
              <w:fldChar w:fldCharType="begin"/>
            </w:r>
            <w:r w:rsidR="006478EC">
              <w:rPr>
                <w:noProof/>
                <w:webHidden/>
              </w:rPr>
              <w:instrText xml:space="preserve"> PAGEREF _Toc58435668 \h </w:instrText>
            </w:r>
            <w:r w:rsidR="006478EC">
              <w:rPr>
                <w:noProof/>
                <w:webHidden/>
              </w:rPr>
            </w:r>
            <w:r w:rsidR="006478EC">
              <w:rPr>
                <w:noProof/>
                <w:webHidden/>
              </w:rPr>
              <w:fldChar w:fldCharType="separate"/>
            </w:r>
            <w:r w:rsidR="006478EC">
              <w:rPr>
                <w:noProof/>
                <w:webHidden/>
              </w:rPr>
              <w:t>4</w:t>
            </w:r>
            <w:r w:rsidR="006478EC">
              <w:rPr>
                <w:noProof/>
                <w:webHidden/>
              </w:rPr>
              <w:fldChar w:fldCharType="end"/>
            </w:r>
          </w:hyperlink>
        </w:p>
        <w:p w14:paraId="373E02EF" w14:textId="77777777" w:rsidR="006B752F" w:rsidRDefault="008E2140">
          <w:pPr>
            <w:pStyle w:val="TOC2"/>
            <w:rPr>
              <w:rFonts w:eastAsiaTheme="minorEastAsia"/>
              <w:sz w:val="22"/>
              <w:szCs w:val="22"/>
              <w:lang w:val="en-GB" w:eastAsia="en-GB"/>
            </w:rPr>
          </w:pPr>
          <w:hyperlink w:anchor="_Toc58435669" w:history="1">
            <w:r w:rsidR="006478EC" w:rsidRPr="00182638">
              <w:rPr>
                <w:rStyle w:val="Hyperlink"/>
              </w:rPr>
              <w:t>Changes of State in Spotify</w:t>
            </w:r>
            <w:r w:rsidR="006478EC">
              <w:rPr>
                <w:webHidden/>
              </w:rPr>
              <w:tab/>
            </w:r>
            <w:r w:rsidR="006478EC">
              <w:rPr>
                <w:webHidden/>
              </w:rPr>
              <w:fldChar w:fldCharType="begin"/>
            </w:r>
            <w:r w:rsidR="006478EC">
              <w:rPr>
                <w:webHidden/>
              </w:rPr>
              <w:instrText xml:space="preserve"> PAGEREF _Toc58435669 \h </w:instrText>
            </w:r>
            <w:r w:rsidR="006478EC">
              <w:rPr>
                <w:webHidden/>
              </w:rPr>
            </w:r>
            <w:r w:rsidR="006478EC">
              <w:rPr>
                <w:webHidden/>
              </w:rPr>
              <w:fldChar w:fldCharType="separate"/>
            </w:r>
            <w:r w:rsidR="006478EC">
              <w:rPr>
                <w:webHidden/>
              </w:rPr>
              <w:t>4</w:t>
            </w:r>
            <w:r w:rsidR="006478EC">
              <w:rPr>
                <w:webHidden/>
              </w:rPr>
              <w:fldChar w:fldCharType="end"/>
            </w:r>
          </w:hyperlink>
        </w:p>
        <w:p w14:paraId="610352AE" w14:textId="77777777" w:rsidR="006B752F" w:rsidRDefault="008E2140">
          <w:pPr>
            <w:pStyle w:val="TOC1"/>
            <w:tabs>
              <w:tab w:val="right" w:leader="dot" w:pos="10790"/>
            </w:tabs>
            <w:rPr>
              <w:rFonts w:eastAsiaTheme="minorEastAsia"/>
              <w:noProof/>
              <w:sz w:val="22"/>
              <w:szCs w:val="22"/>
              <w:lang w:val="en-GB" w:eastAsia="en-GB"/>
            </w:rPr>
          </w:pPr>
          <w:hyperlink w:anchor="_Toc58435670" w:history="1">
            <w:r w:rsidR="006478EC" w:rsidRPr="00182638">
              <w:rPr>
                <w:rStyle w:val="Hyperlink"/>
                <w:noProof/>
              </w:rPr>
              <w:t>Modularity</w:t>
            </w:r>
            <w:r w:rsidR="006478EC">
              <w:rPr>
                <w:noProof/>
                <w:webHidden/>
              </w:rPr>
              <w:tab/>
            </w:r>
            <w:r w:rsidR="006478EC">
              <w:rPr>
                <w:noProof/>
                <w:webHidden/>
              </w:rPr>
              <w:fldChar w:fldCharType="begin"/>
            </w:r>
            <w:r w:rsidR="006478EC">
              <w:rPr>
                <w:noProof/>
                <w:webHidden/>
              </w:rPr>
              <w:instrText xml:space="preserve"> PAGEREF _Toc58435670 \h </w:instrText>
            </w:r>
            <w:r w:rsidR="006478EC">
              <w:rPr>
                <w:noProof/>
                <w:webHidden/>
              </w:rPr>
            </w:r>
            <w:r w:rsidR="006478EC">
              <w:rPr>
                <w:noProof/>
                <w:webHidden/>
              </w:rPr>
              <w:fldChar w:fldCharType="separate"/>
            </w:r>
            <w:r w:rsidR="006478EC">
              <w:rPr>
                <w:noProof/>
                <w:webHidden/>
              </w:rPr>
              <w:t>5</w:t>
            </w:r>
            <w:r w:rsidR="006478EC">
              <w:rPr>
                <w:noProof/>
                <w:webHidden/>
              </w:rPr>
              <w:fldChar w:fldCharType="end"/>
            </w:r>
          </w:hyperlink>
        </w:p>
        <w:p w14:paraId="5787BE77" w14:textId="77777777" w:rsidR="006B752F" w:rsidRDefault="008E2140">
          <w:pPr>
            <w:pStyle w:val="TOC2"/>
            <w:rPr>
              <w:rFonts w:eastAsiaTheme="minorEastAsia"/>
              <w:sz w:val="22"/>
              <w:szCs w:val="22"/>
              <w:lang w:val="en-GB" w:eastAsia="en-GB"/>
            </w:rPr>
          </w:pPr>
          <w:hyperlink w:anchor="_Toc58435671" w:history="1">
            <w:r w:rsidR="006478EC" w:rsidRPr="00182638">
              <w:rPr>
                <w:rStyle w:val="Hyperlink"/>
              </w:rPr>
              <w:t>Modularity of Spotify</w:t>
            </w:r>
            <w:r w:rsidR="006478EC">
              <w:rPr>
                <w:webHidden/>
              </w:rPr>
              <w:tab/>
            </w:r>
            <w:r w:rsidR="006478EC">
              <w:rPr>
                <w:webHidden/>
              </w:rPr>
              <w:fldChar w:fldCharType="begin"/>
            </w:r>
            <w:r w:rsidR="006478EC">
              <w:rPr>
                <w:webHidden/>
              </w:rPr>
              <w:instrText xml:space="preserve"> PAGEREF _Toc58435671 \h </w:instrText>
            </w:r>
            <w:r w:rsidR="006478EC">
              <w:rPr>
                <w:webHidden/>
              </w:rPr>
            </w:r>
            <w:r w:rsidR="006478EC">
              <w:rPr>
                <w:webHidden/>
              </w:rPr>
              <w:fldChar w:fldCharType="separate"/>
            </w:r>
            <w:r w:rsidR="006478EC">
              <w:rPr>
                <w:webHidden/>
              </w:rPr>
              <w:t>5</w:t>
            </w:r>
            <w:r w:rsidR="006478EC">
              <w:rPr>
                <w:webHidden/>
              </w:rPr>
              <w:fldChar w:fldCharType="end"/>
            </w:r>
          </w:hyperlink>
        </w:p>
        <w:p w14:paraId="0DA2D298" w14:textId="77777777" w:rsidR="006B752F" w:rsidRDefault="008E2140">
          <w:pPr>
            <w:pStyle w:val="TOC1"/>
            <w:tabs>
              <w:tab w:val="right" w:leader="dot" w:pos="10790"/>
            </w:tabs>
            <w:rPr>
              <w:rFonts w:eastAsiaTheme="minorEastAsia"/>
              <w:noProof/>
              <w:sz w:val="22"/>
              <w:szCs w:val="22"/>
              <w:lang w:val="en-GB" w:eastAsia="en-GB"/>
            </w:rPr>
          </w:pPr>
          <w:hyperlink w:anchor="_Toc58435672" w:history="1">
            <w:r w:rsidR="006478EC" w:rsidRPr="00182638">
              <w:rPr>
                <w:rStyle w:val="Hyperlink"/>
                <w:noProof/>
              </w:rPr>
              <w:t>CPU &amp; Memory</w:t>
            </w:r>
            <w:r w:rsidR="006478EC">
              <w:rPr>
                <w:noProof/>
                <w:webHidden/>
              </w:rPr>
              <w:tab/>
            </w:r>
            <w:r w:rsidR="006478EC">
              <w:rPr>
                <w:noProof/>
                <w:webHidden/>
              </w:rPr>
              <w:fldChar w:fldCharType="begin"/>
            </w:r>
            <w:r w:rsidR="006478EC">
              <w:rPr>
                <w:noProof/>
                <w:webHidden/>
              </w:rPr>
              <w:instrText xml:space="preserve"> PAGEREF _Toc58435672 \h </w:instrText>
            </w:r>
            <w:r w:rsidR="006478EC">
              <w:rPr>
                <w:noProof/>
                <w:webHidden/>
              </w:rPr>
            </w:r>
            <w:r w:rsidR="006478EC">
              <w:rPr>
                <w:noProof/>
                <w:webHidden/>
              </w:rPr>
              <w:fldChar w:fldCharType="separate"/>
            </w:r>
            <w:r w:rsidR="006478EC">
              <w:rPr>
                <w:noProof/>
                <w:webHidden/>
              </w:rPr>
              <w:t>5</w:t>
            </w:r>
            <w:r w:rsidR="006478EC">
              <w:rPr>
                <w:noProof/>
                <w:webHidden/>
              </w:rPr>
              <w:fldChar w:fldCharType="end"/>
            </w:r>
          </w:hyperlink>
        </w:p>
        <w:p w14:paraId="3A75D242" w14:textId="77777777" w:rsidR="006B752F" w:rsidRDefault="008E2140">
          <w:pPr>
            <w:pStyle w:val="TOC2"/>
            <w:rPr>
              <w:rFonts w:eastAsiaTheme="minorEastAsia"/>
              <w:sz w:val="22"/>
              <w:szCs w:val="22"/>
              <w:lang w:val="en-GB" w:eastAsia="en-GB"/>
            </w:rPr>
          </w:pPr>
          <w:hyperlink w:anchor="_Toc58435673" w:history="1">
            <w:r w:rsidR="006478EC" w:rsidRPr="00182638">
              <w:rPr>
                <w:rStyle w:val="Hyperlink"/>
              </w:rPr>
              <w:t>How Spotify uses CPU &amp; Memory</w:t>
            </w:r>
            <w:r w:rsidR="006478EC">
              <w:rPr>
                <w:webHidden/>
              </w:rPr>
              <w:tab/>
            </w:r>
            <w:r w:rsidR="006478EC">
              <w:rPr>
                <w:webHidden/>
              </w:rPr>
              <w:fldChar w:fldCharType="begin"/>
            </w:r>
            <w:r w:rsidR="006478EC">
              <w:rPr>
                <w:webHidden/>
              </w:rPr>
              <w:instrText xml:space="preserve"> PAGEREF _Toc58435673 \h </w:instrText>
            </w:r>
            <w:r w:rsidR="006478EC">
              <w:rPr>
                <w:webHidden/>
              </w:rPr>
            </w:r>
            <w:r w:rsidR="006478EC">
              <w:rPr>
                <w:webHidden/>
              </w:rPr>
              <w:fldChar w:fldCharType="separate"/>
            </w:r>
            <w:r w:rsidR="006478EC">
              <w:rPr>
                <w:webHidden/>
              </w:rPr>
              <w:t>5</w:t>
            </w:r>
            <w:r w:rsidR="006478EC">
              <w:rPr>
                <w:webHidden/>
              </w:rPr>
              <w:fldChar w:fldCharType="end"/>
            </w:r>
          </w:hyperlink>
        </w:p>
        <w:p w14:paraId="550FFAED" w14:textId="77777777" w:rsidR="006B752F" w:rsidRDefault="008E2140">
          <w:pPr>
            <w:pStyle w:val="TOC1"/>
            <w:tabs>
              <w:tab w:val="right" w:leader="dot" w:pos="10790"/>
            </w:tabs>
            <w:rPr>
              <w:rFonts w:eastAsiaTheme="minorEastAsia"/>
              <w:noProof/>
              <w:sz w:val="22"/>
              <w:szCs w:val="22"/>
              <w:lang w:val="en-GB" w:eastAsia="en-GB"/>
            </w:rPr>
          </w:pPr>
          <w:hyperlink w:anchor="_Toc58435674" w:history="1">
            <w:r w:rsidR="006478EC" w:rsidRPr="00182638">
              <w:rPr>
                <w:rStyle w:val="Hyperlink"/>
                <w:noProof/>
              </w:rPr>
              <w:t>Applications</w:t>
            </w:r>
            <w:r w:rsidR="006478EC">
              <w:rPr>
                <w:noProof/>
                <w:webHidden/>
              </w:rPr>
              <w:tab/>
            </w:r>
            <w:r w:rsidR="006478EC">
              <w:rPr>
                <w:noProof/>
                <w:webHidden/>
              </w:rPr>
              <w:fldChar w:fldCharType="begin"/>
            </w:r>
            <w:r w:rsidR="006478EC">
              <w:rPr>
                <w:noProof/>
                <w:webHidden/>
              </w:rPr>
              <w:instrText xml:space="preserve"> PAGEREF _Toc58435674 \h </w:instrText>
            </w:r>
            <w:r w:rsidR="006478EC">
              <w:rPr>
                <w:noProof/>
                <w:webHidden/>
              </w:rPr>
            </w:r>
            <w:r w:rsidR="006478EC">
              <w:rPr>
                <w:noProof/>
                <w:webHidden/>
              </w:rPr>
              <w:fldChar w:fldCharType="separate"/>
            </w:r>
            <w:r w:rsidR="006478EC">
              <w:rPr>
                <w:noProof/>
                <w:webHidden/>
              </w:rPr>
              <w:t>6</w:t>
            </w:r>
            <w:r w:rsidR="006478EC">
              <w:rPr>
                <w:noProof/>
                <w:webHidden/>
              </w:rPr>
              <w:fldChar w:fldCharType="end"/>
            </w:r>
          </w:hyperlink>
        </w:p>
        <w:p w14:paraId="611A44D7" w14:textId="77777777" w:rsidR="006B752F" w:rsidRDefault="008E2140">
          <w:pPr>
            <w:pStyle w:val="TOC2"/>
            <w:rPr>
              <w:rFonts w:eastAsiaTheme="minorEastAsia"/>
              <w:sz w:val="22"/>
              <w:szCs w:val="22"/>
              <w:lang w:val="en-GB" w:eastAsia="en-GB"/>
            </w:rPr>
          </w:pPr>
          <w:hyperlink w:anchor="_Toc58435675" w:history="1">
            <w:r w:rsidR="006478EC" w:rsidRPr="00182638">
              <w:rPr>
                <w:rStyle w:val="Hyperlink"/>
              </w:rPr>
              <w:t>Spotify's Applications</w:t>
            </w:r>
            <w:r w:rsidR="006478EC">
              <w:rPr>
                <w:webHidden/>
              </w:rPr>
              <w:tab/>
            </w:r>
            <w:r w:rsidR="006478EC">
              <w:rPr>
                <w:webHidden/>
              </w:rPr>
              <w:fldChar w:fldCharType="begin"/>
            </w:r>
            <w:r w:rsidR="006478EC">
              <w:rPr>
                <w:webHidden/>
              </w:rPr>
              <w:instrText xml:space="preserve"> PAGEREF _Toc58435675 \h </w:instrText>
            </w:r>
            <w:r w:rsidR="006478EC">
              <w:rPr>
                <w:webHidden/>
              </w:rPr>
            </w:r>
            <w:r w:rsidR="006478EC">
              <w:rPr>
                <w:webHidden/>
              </w:rPr>
              <w:fldChar w:fldCharType="separate"/>
            </w:r>
            <w:r w:rsidR="006478EC">
              <w:rPr>
                <w:webHidden/>
              </w:rPr>
              <w:t>6</w:t>
            </w:r>
            <w:r w:rsidR="006478EC">
              <w:rPr>
                <w:webHidden/>
              </w:rPr>
              <w:fldChar w:fldCharType="end"/>
            </w:r>
          </w:hyperlink>
        </w:p>
        <w:p w14:paraId="47CFD7C7" w14:textId="77777777" w:rsidR="006B752F" w:rsidRDefault="008E2140">
          <w:pPr>
            <w:pStyle w:val="TOC1"/>
            <w:tabs>
              <w:tab w:val="right" w:leader="dot" w:pos="10790"/>
            </w:tabs>
            <w:rPr>
              <w:rFonts w:eastAsiaTheme="minorEastAsia"/>
              <w:noProof/>
              <w:sz w:val="22"/>
              <w:szCs w:val="22"/>
              <w:lang w:val="en-GB" w:eastAsia="en-GB"/>
            </w:rPr>
          </w:pPr>
          <w:hyperlink w:anchor="_Toc58435676" w:history="1">
            <w:r w:rsidR="006478EC" w:rsidRPr="00182638">
              <w:rPr>
                <w:rStyle w:val="Hyperlink"/>
                <w:noProof/>
              </w:rPr>
              <w:t>Machine Learning</w:t>
            </w:r>
            <w:r w:rsidR="006478EC">
              <w:rPr>
                <w:noProof/>
                <w:webHidden/>
              </w:rPr>
              <w:tab/>
            </w:r>
            <w:r w:rsidR="006478EC">
              <w:rPr>
                <w:noProof/>
                <w:webHidden/>
              </w:rPr>
              <w:fldChar w:fldCharType="begin"/>
            </w:r>
            <w:r w:rsidR="006478EC">
              <w:rPr>
                <w:noProof/>
                <w:webHidden/>
              </w:rPr>
              <w:instrText xml:space="preserve"> PAGEREF _Toc58435676 \h </w:instrText>
            </w:r>
            <w:r w:rsidR="006478EC">
              <w:rPr>
                <w:noProof/>
                <w:webHidden/>
              </w:rPr>
            </w:r>
            <w:r w:rsidR="006478EC">
              <w:rPr>
                <w:noProof/>
                <w:webHidden/>
              </w:rPr>
              <w:fldChar w:fldCharType="separate"/>
            </w:r>
            <w:r w:rsidR="006478EC">
              <w:rPr>
                <w:noProof/>
                <w:webHidden/>
              </w:rPr>
              <w:t>6</w:t>
            </w:r>
            <w:r w:rsidR="006478EC">
              <w:rPr>
                <w:noProof/>
                <w:webHidden/>
              </w:rPr>
              <w:fldChar w:fldCharType="end"/>
            </w:r>
          </w:hyperlink>
        </w:p>
        <w:p w14:paraId="0B95C7CF" w14:textId="77777777" w:rsidR="006B752F" w:rsidRDefault="008E2140">
          <w:pPr>
            <w:pStyle w:val="TOC2"/>
            <w:rPr>
              <w:rFonts w:eastAsiaTheme="minorEastAsia"/>
              <w:sz w:val="22"/>
              <w:szCs w:val="22"/>
              <w:lang w:val="en-GB" w:eastAsia="en-GB"/>
            </w:rPr>
          </w:pPr>
          <w:hyperlink w:anchor="_Toc58435677" w:history="1">
            <w:r w:rsidR="006478EC" w:rsidRPr="00182638">
              <w:rPr>
                <w:rStyle w:val="Hyperlink"/>
              </w:rPr>
              <w:t>Machine Learning in Spotify</w:t>
            </w:r>
            <w:r w:rsidR="006478EC">
              <w:rPr>
                <w:webHidden/>
              </w:rPr>
              <w:tab/>
            </w:r>
            <w:r w:rsidR="006478EC">
              <w:rPr>
                <w:webHidden/>
              </w:rPr>
              <w:fldChar w:fldCharType="begin"/>
            </w:r>
            <w:r w:rsidR="006478EC">
              <w:rPr>
                <w:webHidden/>
              </w:rPr>
              <w:instrText xml:space="preserve"> PAGEREF _Toc58435677 \h </w:instrText>
            </w:r>
            <w:r w:rsidR="006478EC">
              <w:rPr>
                <w:webHidden/>
              </w:rPr>
            </w:r>
            <w:r w:rsidR="006478EC">
              <w:rPr>
                <w:webHidden/>
              </w:rPr>
              <w:fldChar w:fldCharType="separate"/>
            </w:r>
            <w:r w:rsidR="006478EC">
              <w:rPr>
                <w:webHidden/>
              </w:rPr>
              <w:t>6</w:t>
            </w:r>
            <w:r w:rsidR="006478EC">
              <w:rPr>
                <w:webHidden/>
              </w:rPr>
              <w:fldChar w:fldCharType="end"/>
            </w:r>
          </w:hyperlink>
        </w:p>
        <w:p w14:paraId="0C1F13DD" w14:textId="77777777" w:rsidR="006B752F" w:rsidRDefault="008E2140">
          <w:pPr>
            <w:pStyle w:val="TOC1"/>
            <w:tabs>
              <w:tab w:val="right" w:leader="dot" w:pos="10790"/>
            </w:tabs>
            <w:rPr>
              <w:rFonts w:eastAsiaTheme="minorEastAsia"/>
              <w:noProof/>
              <w:sz w:val="22"/>
              <w:szCs w:val="22"/>
              <w:lang w:val="en-GB" w:eastAsia="en-GB"/>
            </w:rPr>
          </w:pPr>
          <w:hyperlink w:anchor="_Toc58435678" w:history="1">
            <w:r w:rsidR="006478EC" w:rsidRPr="00182638">
              <w:rPr>
                <w:rStyle w:val="Hyperlink"/>
                <w:noProof/>
              </w:rPr>
              <w:t>How different technical choices or situations would affect the system?</w:t>
            </w:r>
            <w:r w:rsidR="006478EC">
              <w:rPr>
                <w:noProof/>
                <w:webHidden/>
              </w:rPr>
              <w:tab/>
            </w:r>
            <w:r w:rsidR="006478EC">
              <w:rPr>
                <w:noProof/>
                <w:webHidden/>
              </w:rPr>
              <w:fldChar w:fldCharType="begin"/>
            </w:r>
            <w:r w:rsidR="006478EC">
              <w:rPr>
                <w:noProof/>
                <w:webHidden/>
              </w:rPr>
              <w:instrText xml:space="preserve"> PAGEREF _Toc58435678 \h </w:instrText>
            </w:r>
            <w:r w:rsidR="006478EC">
              <w:rPr>
                <w:noProof/>
                <w:webHidden/>
              </w:rPr>
            </w:r>
            <w:r w:rsidR="006478EC">
              <w:rPr>
                <w:noProof/>
                <w:webHidden/>
              </w:rPr>
              <w:fldChar w:fldCharType="separate"/>
            </w:r>
            <w:r w:rsidR="006478EC">
              <w:rPr>
                <w:noProof/>
                <w:webHidden/>
              </w:rPr>
              <w:t>7</w:t>
            </w:r>
            <w:r w:rsidR="006478EC">
              <w:rPr>
                <w:noProof/>
                <w:webHidden/>
              </w:rPr>
              <w:fldChar w:fldCharType="end"/>
            </w:r>
          </w:hyperlink>
        </w:p>
        <w:p w14:paraId="1F49B996" w14:textId="77777777" w:rsidR="008D63C4" w:rsidRDefault="006478EC">
          <w:r>
            <w:rPr>
              <w:b/>
              <w:bCs/>
              <w:noProof/>
            </w:rPr>
            <w:fldChar w:fldCharType="end"/>
          </w:r>
        </w:p>
      </w:sdtContent>
    </w:sdt>
    <w:p w14:paraId="6A618116" w14:textId="77777777" w:rsidR="008D63C4" w:rsidRPr="008D63C4" w:rsidRDefault="008D63C4" w:rsidP="008D63C4">
      <w:pPr>
        <w:pStyle w:val="GraphicAnchor"/>
        <w:rPr>
          <w:sz w:val="22"/>
          <w:szCs w:val="48"/>
        </w:rPr>
      </w:pPr>
    </w:p>
    <w:p w14:paraId="39A221C7" w14:textId="77777777" w:rsidR="008D63C4" w:rsidRDefault="008D63C4">
      <w:pPr>
        <w:rPr>
          <w:sz w:val="10"/>
        </w:rPr>
      </w:pPr>
    </w:p>
    <w:p w14:paraId="5FCAA6CA" w14:textId="77777777" w:rsidR="00AD7A15" w:rsidRDefault="00AD7A15" w:rsidP="00F67E22">
      <w:pPr>
        <w:pStyle w:val="Heading1"/>
        <w:jc w:val="left"/>
        <w:rPr>
          <w:u w:val="single"/>
        </w:rPr>
      </w:pPr>
      <w:bookmarkStart w:id="37" w:name="_Toc58435659"/>
    </w:p>
    <w:p w14:paraId="11E0A8D9" w14:textId="77777777" w:rsidR="00AD7A15" w:rsidRDefault="00AD7A15" w:rsidP="00F67E22">
      <w:pPr>
        <w:pStyle w:val="Heading1"/>
        <w:jc w:val="left"/>
        <w:rPr>
          <w:u w:val="single"/>
        </w:rPr>
      </w:pPr>
    </w:p>
    <w:p w14:paraId="6FC8D6C8" w14:textId="77777777" w:rsidR="00AD7A15" w:rsidRDefault="00AD7A15" w:rsidP="00F67E22">
      <w:pPr>
        <w:pStyle w:val="Heading1"/>
        <w:jc w:val="left"/>
        <w:rPr>
          <w:u w:val="single"/>
        </w:rPr>
      </w:pPr>
    </w:p>
    <w:p w14:paraId="0BBB908A" w14:textId="77777777" w:rsidR="00AD7A15" w:rsidRDefault="00AD7A15" w:rsidP="00F67E22">
      <w:pPr>
        <w:pStyle w:val="Heading1"/>
        <w:jc w:val="left"/>
        <w:rPr>
          <w:u w:val="single"/>
        </w:rPr>
      </w:pPr>
    </w:p>
    <w:p w14:paraId="1BF6A1A4" w14:textId="06E49F2F" w:rsidR="0048120C" w:rsidRDefault="006478EC" w:rsidP="00F67E22">
      <w:pPr>
        <w:pStyle w:val="Heading1"/>
        <w:jc w:val="left"/>
        <w:rPr>
          <w:u w:val="single"/>
        </w:rPr>
      </w:pPr>
      <w:r w:rsidRPr="00F67E22">
        <w:rPr>
          <w:u w:val="single"/>
        </w:rPr>
        <w:lastRenderedPageBreak/>
        <w:t>Introduction</w:t>
      </w:r>
      <w:bookmarkEnd w:id="37"/>
    </w:p>
    <w:p w14:paraId="5FA3DBF4" w14:textId="77777777" w:rsidR="00351226" w:rsidRDefault="00351226" w:rsidP="00351226"/>
    <w:p w14:paraId="2C3A1581" w14:textId="77777777" w:rsidR="00351226" w:rsidRPr="00351226" w:rsidRDefault="006478EC" w:rsidP="00351226">
      <w:pPr>
        <w:pStyle w:val="Heading2"/>
        <w:jc w:val="left"/>
        <w:rPr>
          <w:sz w:val="32"/>
          <w:szCs w:val="32"/>
          <w:u w:val="single"/>
        </w:rPr>
      </w:pPr>
      <w:bookmarkStart w:id="38" w:name="_Toc58435660"/>
      <w:r w:rsidRPr="00351226">
        <w:rPr>
          <w:sz w:val="32"/>
          <w:szCs w:val="32"/>
          <w:u w:val="single"/>
        </w:rPr>
        <w:t>Spotify</w:t>
      </w:r>
      <w:bookmarkEnd w:id="38"/>
    </w:p>
    <w:p w14:paraId="4B57C4FD" w14:textId="77777777" w:rsidR="00F67E22" w:rsidRDefault="00F67E22" w:rsidP="00F67E22"/>
    <w:p w14:paraId="012CF08F" w14:textId="50B8C0FB" w:rsidR="00351226" w:rsidRPr="002D0AE2" w:rsidRDefault="006478EC" w:rsidP="00F67E22">
      <w:r w:rsidRPr="002D0AE2">
        <w:t xml:space="preserve">In this document, I will be discussing </w:t>
      </w:r>
      <w:r w:rsidR="00CD564C">
        <w:t>6</w:t>
      </w:r>
      <w:r w:rsidRPr="002D0AE2">
        <w:t xml:space="preserve"> Computer Science Concepts relative to Spotify, </w:t>
      </w:r>
      <w:r w:rsidR="00E908EF" w:rsidRPr="002D0AE2">
        <w:t>an</w:t>
      </w:r>
      <w:r w:rsidRPr="002D0AE2">
        <w:t xml:space="preserve"> audio streaming service that </w:t>
      </w:r>
      <w:r w:rsidR="00E908EF" w:rsidRPr="002D0AE2">
        <w:t xml:space="preserve">dominates the audio streaming Industry. It is primarily known for their music streaming service that allows you to listen using the web or one of its applications, however, podcasts are also a big hit on Spotify. </w:t>
      </w:r>
    </w:p>
    <w:p w14:paraId="34155ED7" w14:textId="77777777" w:rsidR="002D0AE2" w:rsidRDefault="002D0AE2" w:rsidP="00F67E22"/>
    <w:p w14:paraId="32E41D1F" w14:textId="77777777" w:rsidR="00F67E22" w:rsidRPr="002D0AE2" w:rsidRDefault="006478EC" w:rsidP="00F67E22">
      <w:r w:rsidRPr="002D0AE2">
        <w:t>Audio streaming is a good software to explore as it is something, we are all familiar with, Spotify, in particular, is interesting as they set the industry standard. This piece of software will allow us to discus</w:t>
      </w:r>
      <w:r w:rsidR="00351226" w:rsidRPr="002D0AE2">
        <w:t xml:space="preserve">s </w:t>
      </w:r>
      <w:r w:rsidRPr="002D0AE2">
        <w:t xml:space="preserve">a range of computer science concepts </w:t>
      </w:r>
      <w:r w:rsidR="00351226" w:rsidRPr="002D0AE2">
        <w:t>as it uses many aspects of a computer such as the CPU and RAM to run the software &amp; the web to access and receive the packets of data to stream the music.</w:t>
      </w:r>
    </w:p>
    <w:p w14:paraId="743E0A62" w14:textId="77777777" w:rsidR="00351226" w:rsidRDefault="00351226" w:rsidP="00F67E22"/>
    <w:p w14:paraId="0B214B2D" w14:textId="77777777" w:rsidR="00351226" w:rsidRPr="00351226" w:rsidRDefault="006478EC" w:rsidP="00351226">
      <w:pPr>
        <w:pStyle w:val="Heading2"/>
        <w:jc w:val="left"/>
        <w:rPr>
          <w:sz w:val="32"/>
          <w:szCs w:val="32"/>
          <w:u w:val="single"/>
        </w:rPr>
      </w:pPr>
      <w:bookmarkStart w:id="39" w:name="_Toc58435661"/>
      <w:r w:rsidRPr="00351226">
        <w:rPr>
          <w:sz w:val="32"/>
          <w:szCs w:val="32"/>
          <w:u w:val="single"/>
        </w:rPr>
        <w:t>What is Software?</w:t>
      </w:r>
      <w:bookmarkEnd w:id="39"/>
    </w:p>
    <w:p w14:paraId="174DB911" w14:textId="77777777" w:rsidR="00351226" w:rsidRDefault="00351226" w:rsidP="008D63C4">
      <w:pPr>
        <w:pStyle w:val="GraphicAnchor"/>
        <w:rPr>
          <w:sz w:val="24"/>
          <w:szCs w:val="52"/>
        </w:rPr>
      </w:pPr>
    </w:p>
    <w:p w14:paraId="1BC1921A" w14:textId="77777777" w:rsidR="00351226" w:rsidRDefault="006478EC" w:rsidP="00351226">
      <w:pPr>
        <w:pStyle w:val="GraphicAnchor"/>
        <w:rPr>
          <w:sz w:val="24"/>
          <w:szCs w:val="52"/>
        </w:rPr>
      </w:pPr>
      <w:r w:rsidRPr="00351226">
        <w:rPr>
          <w:sz w:val="24"/>
          <w:szCs w:val="52"/>
        </w:rPr>
        <w:t>Software is a set of instructions that tell computers what to do</w:t>
      </w:r>
      <w:r>
        <w:rPr>
          <w:sz w:val="24"/>
          <w:szCs w:val="52"/>
        </w:rPr>
        <w:t xml:space="preserve">, </w:t>
      </w:r>
      <w:r w:rsidR="00F53FEA">
        <w:rPr>
          <w:sz w:val="24"/>
          <w:szCs w:val="52"/>
        </w:rPr>
        <w:t>without software computers would be useless as the s</w:t>
      </w:r>
      <w:r w:rsidR="00F53FEA" w:rsidRPr="00F53FEA">
        <w:rPr>
          <w:sz w:val="24"/>
          <w:szCs w:val="52"/>
        </w:rPr>
        <w:t xml:space="preserve">oftware is needed to accomplish the input, processing, output, storage, and </w:t>
      </w:r>
      <w:r w:rsidR="00F53FEA">
        <w:rPr>
          <w:sz w:val="24"/>
          <w:szCs w:val="52"/>
        </w:rPr>
        <w:t xml:space="preserve">generally </w:t>
      </w:r>
      <w:r w:rsidR="00F53FEA" w:rsidRPr="00F53FEA">
        <w:rPr>
          <w:sz w:val="24"/>
          <w:szCs w:val="52"/>
        </w:rPr>
        <w:t xml:space="preserve">control activities of </w:t>
      </w:r>
      <w:r w:rsidR="00F53FEA">
        <w:rPr>
          <w:sz w:val="24"/>
          <w:szCs w:val="52"/>
        </w:rPr>
        <w:t>computers</w:t>
      </w:r>
      <w:r w:rsidR="00F53FEA" w:rsidRPr="00F53FEA">
        <w:rPr>
          <w:sz w:val="24"/>
          <w:szCs w:val="52"/>
        </w:rPr>
        <w:t>.</w:t>
      </w:r>
      <w:r w:rsidR="00F53FEA">
        <w:rPr>
          <w:sz w:val="24"/>
          <w:szCs w:val="52"/>
        </w:rPr>
        <w:t xml:space="preserve"> </w:t>
      </w:r>
      <w:r w:rsidRPr="00351226">
        <w:rPr>
          <w:sz w:val="24"/>
          <w:szCs w:val="52"/>
        </w:rPr>
        <w:t>The</w:t>
      </w:r>
      <w:r>
        <w:rPr>
          <w:sz w:val="24"/>
          <w:szCs w:val="52"/>
        </w:rPr>
        <w:t>re are</w:t>
      </w:r>
      <w:r w:rsidRPr="00351226">
        <w:rPr>
          <w:sz w:val="24"/>
          <w:szCs w:val="52"/>
        </w:rPr>
        <w:t xml:space="preserve"> four</w:t>
      </w:r>
      <w:r>
        <w:rPr>
          <w:sz w:val="24"/>
          <w:szCs w:val="52"/>
        </w:rPr>
        <w:t xml:space="preserve"> main</w:t>
      </w:r>
      <w:r w:rsidRPr="00351226">
        <w:rPr>
          <w:sz w:val="24"/>
          <w:szCs w:val="52"/>
        </w:rPr>
        <w:t xml:space="preserve"> types of software</w:t>
      </w:r>
      <w:r w:rsidR="00F53FEA">
        <w:rPr>
          <w:sz w:val="24"/>
          <w:szCs w:val="52"/>
        </w:rPr>
        <w:t>, these</w:t>
      </w:r>
      <w:r w:rsidRPr="00351226">
        <w:rPr>
          <w:sz w:val="24"/>
          <w:szCs w:val="52"/>
        </w:rPr>
        <w:t xml:space="preserve"> are system software, application software, programming software &amp; driver software</w:t>
      </w:r>
      <w:r w:rsidR="00F53FEA">
        <w:rPr>
          <w:sz w:val="24"/>
          <w:szCs w:val="52"/>
        </w:rPr>
        <w:t xml:space="preserve">. </w:t>
      </w:r>
    </w:p>
    <w:p w14:paraId="6C0EA983" w14:textId="77777777" w:rsidR="00F53FEA" w:rsidRDefault="00F53FEA" w:rsidP="00351226">
      <w:pPr>
        <w:pStyle w:val="GraphicAnchor"/>
        <w:rPr>
          <w:sz w:val="24"/>
          <w:szCs w:val="52"/>
        </w:rPr>
      </w:pPr>
    </w:p>
    <w:p w14:paraId="0989FE07" w14:textId="77777777" w:rsidR="00F53FEA" w:rsidRPr="00F53FEA" w:rsidRDefault="006478EC" w:rsidP="00F53FEA">
      <w:pPr>
        <w:pStyle w:val="Heading3"/>
        <w:jc w:val="left"/>
        <w:rPr>
          <w:b/>
          <w:bCs/>
          <w:sz w:val="24"/>
          <w:szCs w:val="24"/>
          <w:u w:val="single"/>
        </w:rPr>
      </w:pPr>
      <w:bookmarkStart w:id="40" w:name="_Toc58435662"/>
      <w:r w:rsidRPr="00F53FEA">
        <w:rPr>
          <w:b/>
          <w:bCs/>
          <w:sz w:val="24"/>
          <w:szCs w:val="24"/>
          <w:u w:val="single"/>
        </w:rPr>
        <w:t>System Software</w:t>
      </w:r>
      <w:bookmarkEnd w:id="40"/>
    </w:p>
    <w:p w14:paraId="0DE31AB4" w14:textId="77777777" w:rsidR="00F53FEA" w:rsidRPr="002D0AE2" w:rsidRDefault="006478EC" w:rsidP="00F53FEA">
      <w:pPr>
        <w:pStyle w:val="GraphicAnchor"/>
        <w:rPr>
          <w:sz w:val="24"/>
          <w:szCs w:val="52"/>
        </w:rPr>
      </w:pPr>
      <w:r w:rsidRPr="00F53FEA">
        <w:rPr>
          <w:sz w:val="24"/>
          <w:szCs w:val="52"/>
        </w:rPr>
        <w:t>System software helps the user, hardware, and application software to interact and function together. System software is designed to provide a platform for other software. An example would be an operating system like macOS</w:t>
      </w:r>
      <w:r w:rsidR="00BE21A0" w:rsidRPr="002D0AE2">
        <w:rPr>
          <w:sz w:val="24"/>
          <w:szCs w:val="52"/>
        </w:rPr>
        <w:t>.</w:t>
      </w:r>
    </w:p>
    <w:p w14:paraId="5C841BCB" w14:textId="77777777" w:rsidR="00F53FEA" w:rsidRDefault="00F53FEA" w:rsidP="00F53FEA">
      <w:pPr>
        <w:pStyle w:val="GraphicAnchor"/>
        <w:rPr>
          <w:sz w:val="24"/>
          <w:szCs w:val="52"/>
        </w:rPr>
      </w:pPr>
    </w:p>
    <w:p w14:paraId="532B219F" w14:textId="77777777" w:rsidR="00F53FEA" w:rsidRPr="00F53FEA" w:rsidRDefault="006478EC" w:rsidP="00F53FEA">
      <w:pPr>
        <w:pStyle w:val="Heading3"/>
        <w:jc w:val="left"/>
        <w:rPr>
          <w:b/>
          <w:bCs/>
          <w:sz w:val="24"/>
          <w:szCs w:val="24"/>
          <w:u w:val="single"/>
        </w:rPr>
      </w:pPr>
      <w:bookmarkStart w:id="41" w:name="_Toc58435663"/>
      <w:r>
        <w:rPr>
          <w:b/>
          <w:bCs/>
          <w:sz w:val="24"/>
          <w:szCs w:val="24"/>
          <w:u w:val="single"/>
        </w:rPr>
        <w:t>Application</w:t>
      </w:r>
      <w:r w:rsidRPr="00F53FEA">
        <w:rPr>
          <w:b/>
          <w:bCs/>
          <w:sz w:val="24"/>
          <w:szCs w:val="24"/>
          <w:u w:val="single"/>
        </w:rPr>
        <w:t xml:space="preserve"> Software</w:t>
      </w:r>
      <w:bookmarkEnd w:id="41"/>
    </w:p>
    <w:p w14:paraId="38B5B9A9" w14:textId="77777777" w:rsidR="00F53FEA" w:rsidRPr="002D0AE2" w:rsidRDefault="006478EC" w:rsidP="00F53FEA">
      <w:pPr>
        <w:pStyle w:val="GraphicAnchor"/>
        <w:rPr>
          <w:sz w:val="24"/>
          <w:szCs w:val="52"/>
        </w:rPr>
      </w:pPr>
      <w:r w:rsidRPr="00F53FEA">
        <w:rPr>
          <w:sz w:val="24"/>
          <w:szCs w:val="52"/>
        </w:rPr>
        <w:t>Application software is defined as any program designed for end-users. These types of software are productive programs that help you perform tasks. It is a broad term, but an example could be MS Excel</w:t>
      </w:r>
      <w:r w:rsidR="00BE21A0" w:rsidRPr="002D0AE2">
        <w:rPr>
          <w:sz w:val="24"/>
          <w:szCs w:val="52"/>
        </w:rPr>
        <w:t>.</w:t>
      </w:r>
    </w:p>
    <w:p w14:paraId="2EA06DA0" w14:textId="77777777" w:rsidR="00F53FEA" w:rsidRDefault="00F53FEA" w:rsidP="00F53FEA">
      <w:pPr>
        <w:pStyle w:val="GraphicAnchor"/>
        <w:rPr>
          <w:sz w:val="24"/>
          <w:szCs w:val="52"/>
        </w:rPr>
      </w:pPr>
    </w:p>
    <w:p w14:paraId="5B9A55CF" w14:textId="77777777" w:rsidR="00F53FEA" w:rsidRPr="00F53FEA" w:rsidRDefault="006478EC" w:rsidP="00F53FEA">
      <w:pPr>
        <w:pStyle w:val="Heading3"/>
        <w:jc w:val="left"/>
        <w:rPr>
          <w:b/>
          <w:bCs/>
          <w:sz w:val="24"/>
          <w:szCs w:val="24"/>
          <w:u w:val="single"/>
        </w:rPr>
      </w:pPr>
      <w:bookmarkStart w:id="42" w:name="_Toc58435664"/>
      <w:r>
        <w:rPr>
          <w:b/>
          <w:bCs/>
          <w:sz w:val="24"/>
          <w:szCs w:val="24"/>
          <w:u w:val="single"/>
        </w:rPr>
        <w:t>Programming</w:t>
      </w:r>
      <w:r w:rsidRPr="00F53FEA">
        <w:rPr>
          <w:b/>
          <w:bCs/>
          <w:sz w:val="24"/>
          <w:szCs w:val="24"/>
          <w:u w:val="single"/>
        </w:rPr>
        <w:t xml:space="preserve"> Software</w:t>
      </w:r>
      <w:bookmarkEnd w:id="42"/>
    </w:p>
    <w:p w14:paraId="4ADAD95D" w14:textId="77777777" w:rsidR="00F53FEA" w:rsidRPr="002D0AE2" w:rsidRDefault="006478EC" w:rsidP="00F53FEA">
      <w:pPr>
        <w:pStyle w:val="GraphicAnchor"/>
        <w:rPr>
          <w:sz w:val="24"/>
          <w:szCs w:val="52"/>
        </w:rPr>
      </w:pPr>
      <w:r w:rsidRPr="00F53FEA">
        <w:rPr>
          <w:sz w:val="24"/>
          <w:szCs w:val="52"/>
        </w:rPr>
        <w:t>Programming software is programs that are used to write, develop, test, and debug other software.  They are mainly only used by developers and an example would be Notepad++</w:t>
      </w:r>
      <w:r w:rsidR="00BE21A0" w:rsidRPr="002D0AE2">
        <w:rPr>
          <w:sz w:val="24"/>
          <w:szCs w:val="52"/>
        </w:rPr>
        <w:t>.</w:t>
      </w:r>
    </w:p>
    <w:p w14:paraId="48D1A598" w14:textId="77777777" w:rsidR="00F53FEA" w:rsidRPr="00F53FEA" w:rsidRDefault="00F53FEA" w:rsidP="00F53FEA">
      <w:pPr>
        <w:pStyle w:val="GraphicAnchor"/>
        <w:rPr>
          <w:sz w:val="24"/>
          <w:szCs w:val="52"/>
        </w:rPr>
      </w:pPr>
    </w:p>
    <w:p w14:paraId="2DCA85C5" w14:textId="77777777" w:rsidR="00F53FEA" w:rsidRPr="00F53FEA" w:rsidRDefault="006478EC" w:rsidP="00F53FEA">
      <w:pPr>
        <w:pStyle w:val="Heading3"/>
        <w:jc w:val="left"/>
        <w:rPr>
          <w:b/>
          <w:bCs/>
          <w:sz w:val="24"/>
          <w:szCs w:val="24"/>
          <w:u w:val="single"/>
        </w:rPr>
      </w:pPr>
      <w:bookmarkStart w:id="43" w:name="_Toc58435665"/>
      <w:r>
        <w:rPr>
          <w:b/>
          <w:bCs/>
          <w:sz w:val="24"/>
          <w:szCs w:val="24"/>
          <w:u w:val="single"/>
        </w:rPr>
        <w:t>Driver Software</w:t>
      </w:r>
      <w:bookmarkEnd w:id="43"/>
    </w:p>
    <w:p w14:paraId="76CB7794" w14:textId="085CB85C" w:rsidR="00F53FEA" w:rsidRPr="00AD7A15" w:rsidRDefault="006478EC" w:rsidP="00AD7A15">
      <w:pPr>
        <w:pStyle w:val="GraphicAnchor"/>
        <w:rPr>
          <w:sz w:val="24"/>
          <w:szCs w:val="52"/>
        </w:rPr>
      </w:pPr>
      <w:r w:rsidRPr="002D0AE2">
        <w:rPr>
          <w:sz w:val="24"/>
          <w:szCs w:val="52"/>
        </w:rPr>
        <w:t>Driver software translates commands of an Operating System for the Hardware or devices, assigning duties. Usually, the operating system comes built-in with drivers for mouse, keyboard, and printers by default. An example would be a Printer Driver.</w:t>
      </w:r>
    </w:p>
    <w:p w14:paraId="76B76CA3" w14:textId="57D0B5D4" w:rsidR="00BE21A0" w:rsidRDefault="006478EC" w:rsidP="00BE21A0">
      <w:pPr>
        <w:pStyle w:val="Heading1"/>
        <w:jc w:val="left"/>
        <w:rPr>
          <w:u w:val="single"/>
        </w:rPr>
      </w:pPr>
      <w:bookmarkStart w:id="44" w:name="_Toc58435666"/>
      <w:r w:rsidRPr="00BE21A0">
        <w:rPr>
          <w:u w:val="single"/>
        </w:rPr>
        <w:lastRenderedPageBreak/>
        <w:t>Abstraction</w:t>
      </w:r>
      <w:bookmarkEnd w:id="44"/>
    </w:p>
    <w:p w14:paraId="75CF9D6D" w14:textId="77777777" w:rsidR="00BE21A0" w:rsidRDefault="00BE21A0" w:rsidP="00BE21A0"/>
    <w:p w14:paraId="38D75450" w14:textId="77777777" w:rsidR="00F53FEA" w:rsidRPr="002D0AE2" w:rsidRDefault="006478EC" w:rsidP="00BE21A0">
      <w:r w:rsidRPr="00BE21A0">
        <w:t>Abstraction is a simplified representation or way of thinking about a piece of software that emphasises the key details</w:t>
      </w:r>
      <w:r w:rsidRPr="002D0AE2">
        <w:t xml:space="preserve"> and abstraction is essential to understanding how computers work. The main goal of abstraction is to remove the unnecessary complexity so that we as humans can understand a process a computer performs. </w:t>
      </w:r>
      <w:r w:rsidRPr="00BE21A0">
        <w:t>The most basic abstraction is to represent things as numbers (almost any data can be represented this way)</w:t>
      </w:r>
      <w:r w:rsidRPr="002D0AE2">
        <w:t xml:space="preserve">, </w:t>
      </w:r>
      <w:r w:rsidR="00EA7EA7" w:rsidRPr="002D0AE2">
        <w:t xml:space="preserve">in contrast to a complex abstraction which would be our most basic understanding of what a compute is doing without considering the complexity. </w:t>
      </w:r>
    </w:p>
    <w:p w14:paraId="37CA4253" w14:textId="77777777" w:rsidR="00EA7EA7" w:rsidRDefault="00EA7EA7" w:rsidP="00BE21A0"/>
    <w:p w14:paraId="655F4C02" w14:textId="77777777" w:rsidR="00EA7EA7" w:rsidRPr="00EA7EA7" w:rsidRDefault="006478EC" w:rsidP="00EA7EA7">
      <w:pPr>
        <w:pStyle w:val="Heading2"/>
        <w:jc w:val="left"/>
        <w:rPr>
          <w:sz w:val="32"/>
          <w:szCs w:val="32"/>
          <w:u w:val="single"/>
        </w:rPr>
      </w:pPr>
      <w:bookmarkStart w:id="45" w:name="_Toc58435667"/>
      <w:r w:rsidRPr="00EA7EA7">
        <w:rPr>
          <w:sz w:val="32"/>
          <w:szCs w:val="32"/>
          <w:u w:val="single"/>
        </w:rPr>
        <w:t xml:space="preserve">Using Abstraction </w:t>
      </w:r>
      <w:r>
        <w:rPr>
          <w:sz w:val="32"/>
          <w:szCs w:val="32"/>
          <w:u w:val="single"/>
        </w:rPr>
        <w:t>T</w:t>
      </w:r>
      <w:r w:rsidRPr="00EA7EA7">
        <w:rPr>
          <w:sz w:val="32"/>
          <w:szCs w:val="32"/>
          <w:u w:val="single"/>
        </w:rPr>
        <w:t xml:space="preserve">o </w:t>
      </w:r>
      <w:r>
        <w:rPr>
          <w:sz w:val="32"/>
          <w:szCs w:val="32"/>
          <w:u w:val="single"/>
        </w:rPr>
        <w:t>U</w:t>
      </w:r>
      <w:r w:rsidRPr="00EA7EA7">
        <w:rPr>
          <w:sz w:val="32"/>
          <w:szCs w:val="32"/>
          <w:u w:val="single"/>
        </w:rPr>
        <w:t>nderstand Spotify</w:t>
      </w:r>
      <w:bookmarkEnd w:id="45"/>
    </w:p>
    <w:p w14:paraId="13F3CB1C" w14:textId="77777777" w:rsidR="00EA7EA7" w:rsidRPr="00EA7EA7" w:rsidRDefault="00EA7EA7" w:rsidP="00EA7EA7"/>
    <w:p w14:paraId="0AC3B79C" w14:textId="77777777" w:rsidR="00EA7EA7" w:rsidRPr="002D0AE2" w:rsidRDefault="006478EC" w:rsidP="00EA7EA7">
      <w:r w:rsidRPr="00EA7EA7">
        <w:t>Music streaming is a complex infrastructure of hardware, software, networks, encoders, decoders, and other devices</w:t>
      </w:r>
      <w:r w:rsidRPr="002D0AE2">
        <w:t xml:space="preserve">. Whenever an audio file is streamed, first it is converted into small chunks of several data packets using encoders which is then pushed to the network for transfer through the internet. Once the packets are received by your PC, the data is buffered on your computer and played pretty much straight away.  The player opens the packets and lays the data out on a timeline on the player. The Play Head identifies the position of the song being streamed. </w:t>
      </w:r>
      <w:r w:rsidR="00E63D06" w:rsidRPr="002D0AE2">
        <w:t>This would be a good abstraction of the process as it is complex enough so that you can understand what's happening at each step of the process with some detail but it's not an overwhelming amount of information to understand.</w:t>
      </w:r>
    </w:p>
    <w:p w14:paraId="11678543" w14:textId="77777777" w:rsidR="00E63D06" w:rsidRDefault="00E63D06" w:rsidP="00EA7EA7">
      <w:pPr>
        <w:rPr>
          <w:sz w:val="22"/>
          <w:szCs w:val="22"/>
        </w:rPr>
      </w:pPr>
    </w:p>
    <w:p w14:paraId="4B70078C" w14:textId="77777777" w:rsidR="00E63D06" w:rsidRPr="00E63D06" w:rsidRDefault="006478EC" w:rsidP="00E63D06">
      <w:pPr>
        <w:pStyle w:val="Heading1"/>
        <w:jc w:val="left"/>
        <w:rPr>
          <w:u w:val="single"/>
        </w:rPr>
      </w:pPr>
      <w:bookmarkStart w:id="46" w:name="_Toc58435668"/>
      <w:r w:rsidRPr="00E63D06">
        <w:rPr>
          <w:u w:val="single"/>
        </w:rPr>
        <w:t>States</w:t>
      </w:r>
      <w:bookmarkEnd w:id="46"/>
    </w:p>
    <w:p w14:paraId="23DE6625" w14:textId="77777777" w:rsidR="00E63D06" w:rsidRDefault="00E63D06" w:rsidP="00EA7EA7">
      <w:pPr>
        <w:rPr>
          <w:sz w:val="22"/>
          <w:szCs w:val="22"/>
        </w:rPr>
      </w:pPr>
    </w:p>
    <w:p w14:paraId="26015C94" w14:textId="77777777" w:rsidR="00E63D06" w:rsidRPr="002D0AE2" w:rsidRDefault="006478EC" w:rsidP="00947BEB">
      <w:r w:rsidRPr="002D0AE2">
        <w:t xml:space="preserve">State commonly refers to the present condition of a system or entity, it is usually understood as a set of values in coordination with variables running a system at that exact moment. There are examples of 'state' all around for example a </w:t>
      </w:r>
      <w:r w:rsidRPr="00947BEB">
        <w:t xml:space="preserve">computer </w:t>
      </w:r>
      <w:r w:rsidRPr="002D0AE2">
        <w:t>can be</w:t>
      </w:r>
      <w:r w:rsidRPr="00947BEB">
        <w:t xml:space="preserve"> o</w:t>
      </w:r>
      <w:r w:rsidRPr="002D0AE2">
        <w:t>n or off. The state of a computer program would be the values of all variables in memory, the registers in the computer, among many other variables in the computer. These states are usually understood by the computer in binary</w:t>
      </w:r>
      <w:r w:rsidR="004C0170" w:rsidRPr="002D0AE2">
        <w:t xml:space="preserve"> which </w:t>
      </w:r>
      <w:r w:rsidRPr="002D0AE2">
        <w:t>is a base 2 number system</w:t>
      </w:r>
      <w:r w:rsidR="004C0170" w:rsidRPr="002D0AE2">
        <w:t xml:space="preserve"> </w:t>
      </w:r>
      <w:r w:rsidRPr="002D0AE2">
        <w:t>mean</w:t>
      </w:r>
      <w:r w:rsidR="004C0170" w:rsidRPr="002D0AE2">
        <w:t>ing</w:t>
      </w:r>
      <w:r w:rsidRPr="002D0AE2">
        <w:t xml:space="preserve"> there are only two digits</w:t>
      </w:r>
      <w:r w:rsidR="004C0170" w:rsidRPr="002D0AE2">
        <w:t xml:space="preserve">, </w:t>
      </w:r>
      <w:r w:rsidRPr="002D0AE2">
        <w:t xml:space="preserve">1 and </w:t>
      </w:r>
      <w:r w:rsidR="004C0170" w:rsidRPr="002D0AE2">
        <w:t xml:space="preserve">0, </w:t>
      </w:r>
      <w:r w:rsidRPr="002D0AE2">
        <w:t xml:space="preserve">which correspond to the on and off states </w:t>
      </w:r>
      <w:r w:rsidR="004C0170" w:rsidRPr="002D0AE2">
        <w:t>the</w:t>
      </w:r>
      <w:r w:rsidRPr="002D0AE2">
        <w:t xml:space="preserve"> computer can understand</w:t>
      </w:r>
      <w:r w:rsidR="004C0170" w:rsidRPr="002D0AE2">
        <w:t>.</w:t>
      </w:r>
    </w:p>
    <w:p w14:paraId="1D496A04" w14:textId="77777777" w:rsidR="004C0170" w:rsidRDefault="004C0170" w:rsidP="00947BEB">
      <w:pPr>
        <w:rPr>
          <w:sz w:val="22"/>
          <w:szCs w:val="22"/>
        </w:rPr>
      </w:pPr>
    </w:p>
    <w:p w14:paraId="2474E389" w14:textId="77777777" w:rsidR="004C0170" w:rsidRDefault="006478EC" w:rsidP="004C0170">
      <w:pPr>
        <w:pStyle w:val="Heading2"/>
        <w:jc w:val="left"/>
        <w:rPr>
          <w:sz w:val="32"/>
          <w:szCs w:val="32"/>
          <w:u w:val="single"/>
        </w:rPr>
      </w:pPr>
      <w:bookmarkStart w:id="47" w:name="_Toc58435669"/>
      <w:r w:rsidRPr="004C0170">
        <w:rPr>
          <w:sz w:val="32"/>
          <w:szCs w:val="32"/>
          <w:u w:val="single"/>
        </w:rPr>
        <w:t>Changes of State in Spotify</w:t>
      </w:r>
      <w:bookmarkEnd w:id="47"/>
    </w:p>
    <w:p w14:paraId="3349CE92" w14:textId="77777777" w:rsidR="004C0170" w:rsidRDefault="004C0170" w:rsidP="004C0170"/>
    <w:p w14:paraId="31867BAD" w14:textId="77777777" w:rsidR="004C0170" w:rsidRPr="002D0AE2" w:rsidRDefault="006478EC" w:rsidP="004C0170">
      <w:r w:rsidRPr="002D0AE2">
        <w:t>Spotify has many states, these states can be changed by not only internal factors (computer) but also external factors (such as poor bandwidth</w:t>
      </w:r>
      <w:r w:rsidR="00674548" w:rsidRPr="002D0AE2">
        <w:t xml:space="preserve"> &amp; the user</w:t>
      </w:r>
      <w:r w:rsidRPr="002D0AE2">
        <w:t xml:space="preserve">). The user can change the state of Spotify by pausing and playing the audio file on the player, </w:t>
      </w:r>
      <w:r w:rsidR="00D123F1" w:rsidRPr="002D0AE2">
        <w:t>the two states the player can be in is paused or playing. T</w:t>
      </w:r>
      <w:r w:rsidRPr="002D0AE2">
        <w:t xml:space="preserve">he </w:t>
      </w:r>
      <w:r w:rsidR="00D123F1" w:rsidRPr="002D0AE2">
        <w:t xml:space="preserve">user </w:t>
      </w:r>
      <w:r w:rsidRPr="002D0AE2">
        <w:t xml:space="preserve">can also queue a song to play next which will </w:t>
      </w:r>
      <w:r w:rsidR="00D123F1" w:rsidRPr="002D0AE2">
        <w:t>p</w:t>
      </w:r>
      <w:r w:rsidRPr="004C0170">
        <w:t xml:space="preserve">lay once </w:t>
      </w:r>
      <w:r w:rsidR="00D123F1" w:rsidRPr="002D0AE2">
        <w:t xml:space="preserve">the current </w:t>
      </w:r>
      <w:r w:rsidRPr="004C0170">
        <w:t>song has finished</w:t>
      </w:r>
      <w:r w:rsidR="00674548" w:rsidRPr="002D0AE2">
        <w:t xml:space="preserve"> also, the music can buffer if the Wi-Fi is too slow. If the device does not have enough RAM to run in the background, then the song may begin to buffer and pause the song.</w:t>
      </w:r>
    </w:p>
    <w:p w14:paraId="2BA899AC" w14:textId="77777777" w:rsidR="00AD7A15" w:rsidRDefault="00AD7A15" w:rsidP="00E35EE0">
      <w:pPr>
        <w:pStyle w:val="Heading1"/>
        <w:jc w:val="left"/>
        <w:rPr>
          <w:u w:val="single"/>
        </w:rPr>
      </w:pPr>
      <w:bookmarkStart w:id="48" w:name="_Toc58435670"/>
    </w:p>
    <w:p w14:paraId="3F142E9D" w14:textId="6B475C30" w:rsidR="00E35EE0" w:rsidRDefault="006478EC" w:rsidP="00E35EE0">
      <w:pPr>
        <w:pStyle w:val="Heading1"/>
        <w:jc w:val="left"/>
        <w:rPr>
          <w:u w:val="single"/>
        </w:rPr>
      </w:pPr>
      <w:r w:rsidRPr="00E35EE0">
        <w:rPr>
          <w:u w:val="single"/>
        </w:rPr>
        <w:lastRenderedPageBreak/>
        <w:t>Modularity</w:t>
      </w:r>
      <w:bookmarkEnd w:id="48"/>
    </w:p>
    <w:p w14:paraId="044D07F8" w14:textId="77777777" w:rsidR="00E35EE0" w:rsidRDefault="00E35EE0" w:rsidP="00E35EE0"/>
    <w:p w14:paraId="1A375AC9" w14:textId="77777777" w:rsidR="00E35EE0" w:rsidRDefault="006478EC" w:rsidP="00E35EE0">
      <w:r w:rsidRPr="00E35EE0">
        <w:t>Modularity is about creating systems that are made up of simple modules that interact with one another</w:t>
      </w:r>
      <w:r w:rsidR="00FC305D">
        <w:t xml:space="preserve"> &amp; can be referred to when discussing both hardware and software</w:t>
      </w:r>
      <w:r>
        <w:t xml:space="preserve">. </w:t>
      </w:r>
      <w:r w:rsidRPr="00E35EE0">
        <w:t>Modularity is essential for developing code and understanding code</w:t>
      </w:r>
      <w:r>
        <w:t xml:space="preserve"> as it allows software developers to break down code into elements and work on them separately to create a piece of software or application. </w:t>
      </w:r>
      <w:r w:rsidRPr="00E35EE0">
        <w:t>Developers make use of existing elements from the Operating System, Open-Source Software or other Developers Code</w:t>
      </w:r>
      <w:r>
        <w:t xml:space="preserve"> instead of having to rewrite the software </w:t>
      </w:r>
      <w:r w:rsidR="00FC305D">
        <w:t>and</w:t>
      </w:r>
      <w:r>
        <w:t xml:space="preserve"> ensuring their code is compatible on a plethora of devices.</w:t>
      </w:r>
      <w:r w:rsidR="00FC305D">
        <w:t xml:space="preserve"> </w:t>
      </w:r>
      <w:r w:rsidRPr="00E35EE0">
        <w:t xml:space="preserve">An example of Modularity would be Driver Software </w:t>
      </w:r>
      <w:r w:rsidR="00FC305D">
        <w:t>as it must interact with the OS and a piece of hardware, therefore, it has two modules attached to it</w:t>
      </w:r>
    </w:p>
    <w:p w14:paraId="58A29281" w14:textId="77777777" w:rsidR="00FC305D" w:rsidRDefault="00FC305D" w:rsidP="00E35EE0"/>
    <w:p w14:paraId="6FDB559F" w14:textId="77777777" w:rsidR="00FC305D" w:rsidRDefault="006478EC" w:rsidP="00FC305D">
      <w:pPr>
        <w:pStyle w:val="Heading2"/>
        <w:jc w:val="left"/>
        <w:rPr>
          <w:sz w:val="32"/>
          <w:szCs w:val="32"/>
          <w:u w:val="single"/>
        </w:rPr>
      </w:pPr>
      <w:bookmarkStart w:id="49" w:name="_Toc58435671"/>
      <w:r w:rsidRPr="00FC305D">
        <w:rPr>
          <w:sz w:val="32"/>
          <w:szCs w:val="32"/>
          <w:u w:val="single"/>
        </w:rPr>
        <w:t>Modularity of Spotify</w:t>
      </w:r>
      <w:bookmarkEnd w:id="49"/>
    </w:p>
    <w:p w14:paraId="4C70B124" w14:textId="77777777" w:rsidR="00FC305D" w:rsidRDefault="00FC305D" w:rsidP="00FC305D"/>
    <w:p w14:paraId="1A48A000" w14:textId="77777777" w:rsidR="00FC305D" w:rsidRDefault="006478EC" w:rsidP="00FC305D">
      <w:r>
        <w:t>When Developing the code for Spotify, the coders would have had to consider several areas to code, so they would have split up the code to make the task more manageable. They may have decided to split the code into modules like the following:</w:t>
      </w:r>
    </w:p>
    <w:p w14:paraId="6F2EE562" w14:textId="77777777" w:rsidR="007C0472" w:rsidRDefault="007C0472" w:rsidP="00FC305D"/>
    <w:p w14:paraId="7522C215" w14:textId="77777777" w:rsidR="007C0472" w:rsidRDefault="006478EC" w:rsidP="007C0472">
      <w:pPr>
        <w:pStyle w:val="ListParagraph"/>
        <w:numPr>
          <w:ilvl w:val="0"/>
          <w:numId w:val="2"/>
        </w:numPr>
      </w:pPr>
      <w:r w:rsidRPr="007C0472">
        <w:t>The User</w:t>
      </w:r>
      <w:r>
        <w:t xml:space="preserve"> - </w:t>
      </w:r>
      <w:r w:rsidRPr="007C0472">
        <w:t>Spotify Developers would have had to write code specific to the user, such as creating a database for their users &amp; making the site/application as simple to use as possible.</w:t>
      </w:r>
    </w:p>
    <w:p w14:paraId="517C859B" w14:textId="77777777" w:rsidR="007C0472" w:rsidRDefault="006478EC" w:rsidP="007C0472">
      <w:pPr>
        <w:pStyle w:val="ListParagraph"/>
        <w:numPr>
          <w:ilvl w:val="0"/>
          <w:numId w:val="2"/>
        </w:numPr>
      </w:pPr>
      <w:r w:rsidRPr="007C0472">
        <w:t>The Music Player</w:t>
      </w:r>
      <w:r>
        <w:t xml:space="preserve"> - </w:t>
      </w:r>
      <w:r w:rsidRPr="007C0472">
        <w:t>The Development Team would have split this into a module to efficiently design and build a unique and effective music player</w:t>
      </w:r>
    </w:p>
    <w:p w14:paraId="311E6D64" w14:textId="77777777" w:rsidR="007C0472" w:rsidRDefault="006478EC" w:rsidP="007C0472">
      <w:pPr>
        <w:pStyle w:val="ListParagraph"/>
        <w:numPr>
          <w:ilvl w:val="0"/>
          <w:numId w:val="2"/>
        </w:numPr>
      </w:pPr>
      <w:r w:rsidRPr="007C0472">
        <w:t>The Music Library</w:t>
      </w:r>
      <w:r>
        <w:t xml:space="preserve"> - </w:t>
      </w:r>
      <w:r w:rsidRPr="007C0472">
        <w:t xml:space="preserve">The Music Library would have been split into many modules as there </w:t>
      </w:r>
      <w:r w:rsidR="00B9181E" w:rsidRPr="007C0472">
        <w:t>would have</w:t>
      </w:r>
      <w:r w:rsidRPr="007C0472">
        <w:t xml:space="preserve"> been many aspects of code to make the music library perform all </w:t>
      </w:r>
      <w:r w:rsidR="00B9181E" w:rsidRPr="007C0472">
        <w:t>its</w:t>
      </w:r>
      <w:r w:rsidRPr="007C0472">
        <w:t xml:space="preserve"> functions</w:t>
      </w:r>
    </w:p>
    <w:p w14:paraId="7757663F" w14:textId="77777777" w:rsidR="00B9181E" w:rsidRDefault="00B9181E" w:rsidP="00B9181E">
      <w:pPr>
        <w:pStyle w:val="ListParagraph"/>
      </w:pPr>
    </w:p>
    <w:p w14:paraId="6EFA85AE" w14:textId="77777777" w:rsidR="00B9181E" w:rsidRDefault="006478EC" w:rsidP="00B9181E">
      <w:r>
        <w:t>These modules may have been divided further as the code would have been very complex and would have been passed among a team of developers. This shows the importance of modularity in computer science as its an effective way to manage and develop complex code.</w:t>
      </w:r>
    </w:p>
    <w:p w14:paraId="1BE75BB9" w14:textId="77777777" w:rsidR="00B75E6D" w:rsidRDefault="00B75E6D" w:rsidP="00B9181E"/>
    <w:p w14:paraId="15B69742" w14:textId="77777777" w:rsidR="00B75E6D" w:rsidRDefault="006478EC" w:rsidP="00B75E6D">
      <w:pPr>
        <w:pStyle w:val="Heading1"/>
        <w:jc w:val="left"/>
        <w:rPr>
          <w:u w:val="single"/>
        </w:rPr>
      </w:pPr>
      <w:bookmarkStart w:id="50" w:name="_Toc58435672"/>
      <w:r w:rsidRPr="00B75E6D">
        <w:rPr>
          <w:u w:val="single"/>
        </w:rPr>
        <w:t>CPU &amp; Memory</w:t>
      </w:r>
      <w:bookmarkEnd w:id="50"/>
    </w:p>
    <w:p w14:paraId="18D58AA8" w14:textId="77777777" w:rsidR="00B75E6D" w:rsidRDefault="00B75E6D" w:rsidP="00B75E6D"/>
    <w:p w14:paraId="5335140A" w14:textId="77777777" w:rsidR="00B75E6D" w:rsidRDefault="006478EC" w:rsidP="00B75E6D">
      <w:r w:rsidRPr="00B75E6D">
        <w:t xml:space="preserve">The Central Processing Unit (CPU) is the chip that </w:t>
      </w:r>
      <w:r>
        <w:t xml:space="preserve">gives the system instructions and </w:t>
      </w:r>
      <w:r w:rsidRPr="00B75E6D">
        <w:t>does all the calculations of a computer</w:t>
      </w:r>
      <w:r>
        <w:t xml:space="preserve">, specifically the </w:t>
      </w:r>
      <w:r w:rsidRPr="00B75E6D">
        <w:t>arithmetic logic unit</w:t>
      </w:r>
      <w:r>
        <w:t xml:space="preserve"> (ALU) does the calculations. </w:t>
      </w:r>
      <w:r w:rsidRPr="00B75E6D">
        <w:t>The CPU takes input from the computer's RAM, decodes and processes the instructions, before returning an output</w:t>
      </w:r>
      <w:r>
        <w:t>. Memory, a</w:t>
      </w:r>
      <w:r w:rsidRPr="00B75E6D">
        <w:t>lso known as the Random-Access Memory (RAM)</w:t>
      </w:r>
      <w:r>
        <w:t xml:space="preserve"> </w:t>
      </w:r>
      <w:r w:rsidRPr="00B75E6D">
        <w:t>stores the information your computer is actively using so that it can be accessed quickly</w:t>
      </w:r>
      <w:r>
        <w:t xml:space="preserve">. </w:t>
      </w:r>
      <w:r w:rsidRPr="00B75E6D">
        <w:t>The CPU chip retrieves data from the RAM. The chip takes those instructions and begins to move and process data through the motherboard in the correct order to its next designated location.</w:t>
      </w:r>
    </w:p>
    <w:p w14:paraId="364EA8A3" w14:textId="77777777" w:rsidR="00B75E6D" w:rsidRDefault="00B75E6D" w:rsidP="00B75E6D"/>
    <w:p w14:paraId="02A8495D" w14:textId="77777777" w:rsidR="00B75E6D" w:rsidRDefault="006478EC" w:rsidP="00B75E6D">
      <w:pPr>
        <w:pStyle w:val="Heading2"/>
        <w:jc w:val="left"/>
        <w:rPr>
          <w:sz w:val="32"/>
          <w:szCs w:val="32"/>
          <w:u w:val="single"/>
        </w:rPr>
      </w:pPr>
      <w:bookmarkStart w:id="51" w:name="_Toc58435673"/>
      <w:r w:rsidRPr="00B75E6D">
        <w:rPr>
          <w:sz w:val="32"/>
          <w:szCs w:val="32"/>
          <w:u w:val="single"/>
        </w:rPr>
        <w:t>How Spotify uses CPU &amp; Memory</w:t>
      </w:r>
      <w:bookmarkEnd w:id="51"/>
    </w:p>
    <w:p w14:paraId="0D132797" w14:textId="77777777" w:rsidR="00B75E6D" w:rsidRDefault="00B75E6D" w:rsidP="00B75E6D"/>
    <w:p w14:paraId="32E2852E" w14:textId="77777777" w:rsidR="00B75E6D" w:rsidRDefault="006478EC" w:rsidP="00B75E6D">
      <w:r w:rsidRPr="00B75E6D">
        <w:lastRenderedPageBreak/>
        <w:t xml:space="preserve">If the </w:t>
      </w:r>
      <w:r w:rsidR="004C3410">
        <w:t>s</w:t>
      </w:r>
      <w:r w:rsidRPr="00B75E6D">
        <w:t xml:space="preserve">ong is </w:t>
      </w:r>
      <w:r w:rsidR="004C3410">
        <w:t>d</w:t>
      </w:r>
      <w:r w:rsidRPr="00B75E6D">
        <w:t>ownloaded/</w:t>
      </w:r>
      <w:r w:rsidR="003A2848">
        <w:t>s</w:t>
      </w:r>
      <w:r w:rsidR="003A2848" w:rsidRPr="00B75E6D">
        <w:t>aved,</w:t>
      </w:r>
      <w:r w:rsidR="004C3410">
        <w:t xml:space="preserve"> then i</w:t>
      </w:r>
      <w:r w:rsidRPr="00B75E6D">
        <w:t>t is loaded from the hard disc into memory</w:t>
      </w:r>
      <w:r w:rsidR="004C3410">
        <w:t xml:space="preserve"> and a</w:t>
      </w:r>
      <w:r w:rsidRPr="00B75E6D">
        <w:t xml:space="preserve">t regular intervals, some of the data will be read from </w:t>
      </w:r>
      <w:r w:rsidR="004C3410" w:rsidRPr="00B75E6D">
        <w:t>memory (</w:t>
      </w:r>
      <w:r w:rsidRPr="00B75E6D">
        <w:t xml:space="preserve">most likely the Direct Memory </w:t>
      </w:r>
      <w:r w:rsidR="004C3410" w:rsidRPr="00B75E6D">
        <w:t>Access) by</w:t>
      </w:r>
      <w:r w:rsidRPr="00B75E6D">
        <w:t xml:space="preserve"> the CPU</w:t>
      </w:r>
      <w:r w:rsidR="004C3410">
        <w:t>. After that, the d</w:t>
      </w:r>
      <w:r w:rsidRPr="00B75E6D">
        <w:t>irect Memory Access (DMA) allows the audio data to be copied from memory to the sound card without going through the CPU</w:t>
      </w:r>
      <w:r w:rsidR="004C3410">
        <w:t xml:space="preserve"> which </w:t>
      </w:r>
      <w:r w:rsidRPr="00B75E6D">
        <w:t>frees up the CPU for other things</w:t>
      </w:r>
      <w:r w:rsidR="004C3410">
        <w:t xml:space="preserve">. </w:t>
      </w:r>
    </w:p>
    <w:p w14:paraId="371BFE75" w14:textId="77777777" w:rsidR="004C3410" w:rsidRDefault="004C3410" w:rsidP="00B75E6D"/>
    <w:p w14:paraId="47FDA768" w14:textId="77777777" w:rsidR="004C3410" w:rsidRPr="00B75E6D" w:rsidRDefault="006478EC" w:rsidP="004C3410">
      <w:r w:rsidRPr="004C3410">
        <w:t xml:space="preserve">If the </w:t>
      </w:r>
      <w:r>
        <w:t>s</w:t>
      </w:r>
      <w:r w:rsidRPr="004C3410">
        <w:t xml:space="preserve">ong is being </w:t>
      </w:r>
      <w:r>
        <w:t>s</w:t>
      </w:r>
      <w:r w:rsidRPr="004C3410">
        <w:t>treamed</w:t>
      </w:r>
      <w:r>
        <w:t xml:space="preserve"> then</w:t>
      </w:r>
      <w:r w:rsidRPr="004C3410">
        <w:t xml:space="preserve"> the performance is mainly down to the Bandwidth, however, RAM can mitigate poor WI-FI as RAM affects the storage available for buffering.</w:t>
      </w:r>
    </w:p>
    <w:p w14:paraId="690C1B4B" w14:textId="77777777" w:rsidR="00B75E6D" w:rsidRPr="00B75E6D" w:rsidRDefault="00B75E6D" w:rsidP="00B75E6D"/>
    <w:p w14:paraId="107FF646" w14:textId="77777777" w:rsidR="00B9181E" w:rsidRDefault="00B9181E" w:rsidP="00B9181E"/>
    <w:p w14:paraId="18178FBB" w14:textId="77777777" w:rsidR="00B9181E" w:rsidRPr="00B9181E" w:rsidRDefault="006478EC" w:rsidP="00B9181E">
      <w:pPr>
        <w:pStyle w:val="Heading1"/>
        <w:jc w:val="left"/>
        <w:rPr>
          <w:u w:val="single"/>
        </w:rPr>
      </w:pPr>
      <w:bookmarkStart w:id="52" w:name="_Toc58435674"/>
      <w:r w:rsidRPr="00B9181E">
        <w:rPr>
          <w:u w:val="single"/>
        </w:rPr>
        <w:t>Applications</w:t>
      </w:r>
      <w:bookmarkEnd w:id="52"/>
    </w:p>
    <w:p w14:paraId="5AF1CA87" w14:textId="77777777" w:rsidR="007C0472" w:rsidRPr="00FC305D" w:rsidRDefault="007C0472" w:rsidP="007C0472">
      <w:pPr>
        <w:pStyle w:val="ListParagraph"/>
      </w:pPr>
    </w:p>
    <w:p w14:paraId="08F395D5" w14:textId="77777777" w:rsidR="00E35EE0" w:rsidRDefault="006478EC" w:rsidP="00E35EE0">
      <w:r w:rsidRPr="002D0AE2">
        <w:t xml:space="preserve">An </w:t>
      </w:r>
      <w:r w:rsidR="004C3410">
        <w:t>a</w:t>
      </w:r>
      <w:r w:rsidRPr="002D0AE2">
        <w:t>pplication is a computer program, or cluster of programs, that are designed for an end-user</w:t>
      </w:r>
      <w:r w:rsidR="004C3410">
        <w:t>, c</w:t>
      </w:r>
      <w:r w:rsidR="004C3410" w:rsidRPr="004C3410">
        <w:t xml:space="preserve">onversely, </w:t>
      </w:r>
      <w:r w:rsidR="004C3410">
        <w:t>s</w:t>
      </w:r>
      <w:r w:rsidR="004C3410" w:rsidRPr="004C3410">
        <w:t>ystem software consists of programs that run in the background, enabling applications to run.</w:t>
      </w:r>
      <w:r w:rsidR="004C3410">
        <w:t xml:space="preserve"> </w:t>
      </w:r>
      <w:r w:rsidR="004C3410" w:rsidRPr="004C3410">
        <w:t xml:space="preserve">The </w:t>
      </w:r>
      <w:r w:rsidR="004C3410">
        <w:t>a</w:t>
      </w:r>
      <w:r w:rsidR="004C3410" w:rsidRPr="004C3410">
        <w:t xml:space="preserve">pplication </w:t>
      </w:r>
      <w:r w:rsidR="004C3410">
        <w:t>d</w:t>
      </w:r>
      <w:r w:rsidR="004C3410" w:rsidRPr="004C3410">
        <w:t>ata contains data created by programs. These application data files are normally called resource files.</w:t>
      </w:r>
      <w:r w:rsidR="004C3410">
        <w:t xml:space="preserve"> </w:t>
      </w:r>
      <w:r w:rsidR="004C3410" w:rsidRPr="004C3410">
        <w:t>Desktop apps (Application Software) are computer programs and do not need an internet connection in order to be used, they are downloaded to your computer. Some examples of Application Software would be Internet browsers (Chrome &amp; Safari)</w:t>
      </w:r>
      <w:r w:rsidR="004C3410">
        <w:t xml:space="preserve">. </w:t>
      </w:r>
      <w:r w:rsidR="004C3410" w:rsidRPr="004C3410">
        <w:t xml:space="preserve">A </w:t>
      </w:r>
      <w:r w:rsidR="004C3410">
        <w:t>w</w:t>
      </w:r>
      <w:r w:rsidR="004C3410" w:rsidRPr="004C3410">
        <w:t xml:space="preserve">eb </w:t>
      </w:r>
      <w:r w:rsidR="004C3410">
        <w:t>a</w:t>
      </w:r>
      <w:r w:rsidR="004C3410" w:rsidRPr="004C3410">
        <w:t>pplication does not require any installation and runs on your web browser, it requires a constant internet connection to run. Some examples of a web application would be Facebook &amp; Gmail</w:t>
      </w:r>
      <w:r w:rsidR="004C3410">
        <w:t>.</w:t>
      </w:r>
    </w:p>
    <w:p w14:paraId="03C7B85E" w14:textId="77777777" w:rsidR="004C3410" w:rsidRDefault="004C3410" w:rsidP="00E35EE0"/>
    <w:p w14:paraId="1FF8932A" w14:textId="77777777" w:rsidR="004C3410" w:rsidRDefault="006478EC" w:rsidP="004C3410">
      <w:pPr>
        <w:pStyle w:val="Heading2"/>
        <w:jc w:val="left"/>
        <w:rPr>
          <w:sz w:val="32"/>
          <w:szCs w:val="32"/>
          <w:u w:val="single"/>
        </w:rPr>
      </w:pPr>
      <w:bookmarkStart w:id="53" w:name="_Toc58435675"/>
      <w:r w:rsidRPr="004C3410">
        <w:rPr>
          <w:sz w:val="32"/>
          <w:szCs w:val="32"/>
          <w:u w:val="single"/>
        </w:rPr>
        <w:t>Spotify's Applications</w:t>
      </w:r>
      <w:bookmarkEnd w:id="53"/>
    </w:p>
    <w:p w14:paraId="1E3281C2" w14:textId="77777777" w:rsidR="004C3410" w:rsidRDefault="004C3410" w:rsidP="004C3410"/>
    <w:p w14:paraId="12A8BE9B" w14:textId="77777777" w:rsidR="004C3410" w:rsidRDefault="006478EC" w:rsidP="004C3410">
      <w:r>
        <w:t>Spotify has both types of application, each offers unique advantages and disadvantages. Spotify's web application does not require any installation to use meaning it can be used on any system with access to the web and does not take up any room on the system's storage. The web application also does not display advertisements on the interface whereas the desktop application does display advertisement on the interface which users may find frustrating. The desktop application does not require any WI-FI meaning it can be accessed anywhere, also it is more secure as you do not have to go outside your LAN to use the software which reduces the risk of 'Sniffing' or 'Spoofing'.</w:t>
      </w:r>
    </w:p>
    <w:p w14:paraId="6EA4EC97" w14:textId="77777777" w:rsidR="003A2848" w:rsidRDefault="003A2848" w:rsidP="004C3410"/>
    <w:p w14:paraId="4815441B" w14:textId="77777777" w:rsidR="003A2848" w:rsidRDefault="006478EC" w:rsidP="003A2848">
      <w:pPr>
        <w:pStyle w:val="Heading1"/>
        <w:jc w:val="left"/>
        <w:rPr>
          <w:u w:val="single"/>
        </w:rPr>
      </w:pPr>
      <w:bookmarkStart w:id="54" w:name="_Toc58435676"/>
      <w:r w:rsidRPr="003A2848">
        <w:rPr>
          <w:u w:val="single"/>
        </w:rPr>
        <w:t>Machine Learning</w:t>
      </w:r>
      <w:bookmarkEnd w:id="54"/>
    </w:p>
    <w:p w14:paraId="72E2A555" w14:textId="77777777" w:rsidR="003A2848" w:rsidRDefault="003A2848" w:rsidP="003A2848"/>
    <w:p w14:paraId="68F1454D" w14:textId="7E1C1540" w:rsidR="006B752F" w:rsidRPr="00AD7A15" w:rsidRDefault="006478EC" w:rsidP="00AD7A15">
      <w:r>
        <w:t xml:space="preserve">Machine Learning is a field of technology that allows machines to learn from data to self-improve. Machine learning is not new; </w:t>
      </w:r>
      <w:r w:rsidR="008D4FD9">
        <w:t>however,</w:t>
      </w:r>
      <w:r>
        <w:t xml:space="preserve"> it has only become useful and relevant recently because in the past there was not sufficient data like there is now, computers are far more powerful &amp; there are better machine learning algorithms now. Machine </w:t>
      </w:r>
      <w:r w:rsidR="008D4FD9">
        <w:t>learning is in use all around us today as it is used to display relevant adverts and detect fraud on bank cards. Netflix uses an algorithm called 'Nearest Neighbor', which uses a thumbs up system to find out what movie should be recommended to you based on what other people have liked and watched similarly to you. This algorithm is known as supervised learning, as it trains the machine learning algorithm by giving examples based on the users.</w:t>
      </w:r>
    </w:p>
    <w:p w14:paraId="0AFC8B4B" w14:textId="77777777" w:rsidR="008D4FD9" w:rsidRDefault="006478EC" w:rsidP="008D4FD9">
      <w:pPr>
        <w:pStyle w:val="Heading2"/>
        <w:jc w:val="left"/>
        <w:rPr>
          <w:sz w:val="32"/>
          <w:szCs w:val="32"/>
          <w:u w:val="single"/>
        </w:rPr>
      </w:pPr>
      <w:bookmarkStart w:id="55" w:name="_Toc58435677"/>
      <w:r w:rsidRPr="008D4FD9">
        <w:rPr>
          <w:sz w:val="32"/>
          <w:szCs w:val="32"/>
          <w:u w:val="single"/>
        </w:rPr>
        <w:lastRenderedPageBreak/>
        <w:t>Machine Learning</w:t>
      </w:r>
      <w:r>
        <w:rPr>
          <w:sz w:val="32"/>
          <w:szCs w:val="32"/>
          <w:u w:val="single"/>
        </w:rPr>
        <w:t xml:space="preserve"> in Spotify</w:t>
      </w:r>
      <w:bookmarkEnd w:id="55"/>
    </w:p>
    <w:p w14:paraId="15787A71" w14:textId="77777777" w:rsidR="006B752F" w:rsidRDefault="006B752F" w:rsidP="008D4FD9"/>
    <w:p w14:paraId="49FDEB63" w14:textId="77777777" w:rsidR="008D4FD9" w:rsidRPr="008D4FD9" w:rsidRDefault="006478EC" w:rsidP="008D4FD9">
      <w:r>
        <w:t>Spotify uses a Machine Learning algorithm to recommend songs, albums, artists &amp; podcasts the user might like, it does this through the 'Nearest Neighbor' algorithm as users can give categories a thumbs up and thumbs down. The algorithm then uses this data to find matches and then displays songs that match the algorithm's data.</w:t>
      </w:r>
    </w:p>
    <w:p w14:paraId="2D3C007E" w14:textId="77777777" w:rsidR="008D4FD9" w:rsidRPr="003A2848" w:rsidRDefault="008D4FD9" w:rsidP="003A2848"/>
    <w:p w14:paraId="71EBBF35" w14:textId="77777777" w:rsidR="00EA7A9A" w:rsidRDefault="00EA7A9A" w:rsidP="004C3410"/>
    <w:p w14:paraId="7C13417F" w14:textId="77777777" w:rsidR="00EA7A9A" w:rsidRDefault="006478EC" w:rsidP="00EA7A9A">
      <w:pPr>
        <w:pStyle w:val="Heading1"/>
        <w:jc w:val="left"/>
        <w:rPr>
          <w:bCs/>
          <w:u w:val="single"/>
        </w:rPr>
      </w:pPr>
      <w:bookmarkStart w:id="56" w:name="_Toc58435678"/>
      <w:r w:rsidRPr="00EA7A9A">
        <w:rPr>
          <w:u w:val="single"/>
        </w:rPr>
        <w:t>How different technical choices or situations would affect the system?</w:t>
      </w:r>
      <w:bookmarkEnd w:id="56"/>
      <w:r w:rsidRPr="00EA7A9A">
        <w:rPr>
          <w:bCs/>
          <w:u w:val="single"/>
        </w:rPr>
        <w:t xml:space="preserve"> </w:t>
      </w:r>
    </w:p>
    <w:p w14:paraId="09C49F0C" w14:textId="77777777" w:rsidR="00EA7A9A" w:rsidRDefault="00EA7A9A" w:rsidP="00EA7A9A"/>
    <w:p w14:paraId="57165737" w14:textId="77777777" w:rsidR="00EA7A9A" w:rsidRDefault="006478EC" w:rsidP="00EA7A9A">
      <w:r w:rsidRPr="00EA7A9A">
        <w:t>There are elements outside the computer that can affect the system itself such as poor WI-FI/Network Outages</w:t>
      </w:r>
      <w:r>
        <w:t xml:space="preserve">. The computer would be limited to only being able to use local software that </w:t>
      </w:r>
      <w:r w:rsidR="003A2848">
        <w:t>does not</w:t>
      </w:r>
      <w:r>
        <w:t xml:space="preserve"> require Wi-Fi.</w:t>
      </w:r>
      <w:r w:rsidR="003A2848">
        <w:t xml:space="preserve"> </w:t>
      </w:r>
      <w:r>
        <w:t>T</w:t>
      </w:r>
      <w:r w:rsidRPr="00EA7A9A">
        <w:t>his would prevent the computer from communicating outside of its LAN</w:t>
      </w:r>
      <w:r>
        <w:t>; t</w:t>
      </w:r>
      <w:r w:rsidRPr="00EA7A9A">
        <w:t xml:space="preserve">herefore, the computer would not be able to use the Spotify web application &amp; elements of the Spotify </w:t>
      </w:r>
      <w:r>
        <w:t>d</w:t>
      </w:r>
      <w:r w:rsidRPr="00EA7A9A">
        <w:t xml:space="preserve">esktop </w:t>
      </w:r>
      <w:r>
        <w:t>a</w:t>
      </w:r>
      <w:r w:rsidRPr="00EA7A9A">
        <w:t>pplication</w:t>
      </w:r>
      <w:r>
        <w:t xml:space="preserve">. </w:t>
      </w:r>
    </w:p>
    <w:p w14:paraId="0F1CBA3E" w14:textId="77777777" w:rsidR="00EA7A9A" w:rsidRPr="00EA7A9A" w:rsidRDefault="006478EC" w:rsidP="00EA7A9A">
      <w:r w:rsidRPr="00EA7A9A">
        <w:t>Spotify could release an update to Spotify's Desktop Application which could contain very large files</w:t>
      </w:r>
      <w:r>
        <w:t xml:space="preserve">. </w:t>
      </w:r>
      <w:r w:rsidRPr="00EA7A9A">
        <w:t>This could make the application run slow depending on the hardware and could also be inconvenient for the user as they may not have sufficient storage</w:t>
      </w:r>
      <w:r>
        <w:t>.</w:t>
      </w:r>
    </w:p>
    <w:p w14:paraId="5C218728" w14:textId="77777777" w:rsidR="00EA7A9A" w:rsidRDefault="006478EC" w:rsidP="00EA7A9A">
      <w:r w:rsidRPr="00EA7A9A">
        <w:t xml:space="preserve">If the </w:t>
      </w:r>
      <w:r>
        <w:t>u</w:t>
      </w:r>
      <w:r w:rsidRPr="00EA7A9A">
        <w:t>ser has multiple applications running at once, the applications will run slow and the entire system will run slow,</w:t>
      </w:r>
      <w:r>
        <w:t xml:space="preserve"> h</w:t>
      </w:r>
      <w:r w:rsidRPr="00EA7A9A">
        <w:t>owever, this is dependent on the hardware of the system, particularly their RAM</w:t>
      </w:r>
      <w:r>
        <w:t xml:space="preserve">. </w:t>
      </w:r>
      <w:r w:rsidRPr="00EA7A9A">
        <w:t>The more RAM they have, the less likely this will affect the PC</w:t>
      </w:r>
      <w:r>
        <w:t>.</w:t>
      </w:r>
    </w:p>
    <w:p w14:paraId="0D4AF0F0" w14:textId="77777777" w:rsidR="006B752F" w:rsidRDefault="006B752F" w:rsidP="00EA7A9A"/>
    <w:p w14:paraId="0F09CDC7" w14:textId="77777777" w:rsidR="006B752F" w:rsidRDefault="006478EC" w:rsidP="006B752F">
      <w:pPr>
        <w:pStyle w:val="Heading1"/>
        <w:jc w:val="left"/>
        <w:rPr>
          <w:u w:val="single"/>
        </w:rPr>
      </w:pPr>
      <w:r w:rsidRPr="006B752F">
        <w:rPr>
          <w:u w:val="single"/>
        </w:rPr>
        <w:t>References</w:t>
      </w:r>
    </w:p>
    <w:p w14:paraId="062813AD" w14:textId="77777777" w:rsidR="006B752F" w:rsidRDefault="006B752F" w:rsidP="006B752F"/>
    <w:p w14:paraId="4A879928" w14:textId="7C268912" w:rsidR="006B752F" w:rsidRPr="006B752F" w:rsidRDefault="006478EC" w:rsidP="006B752F">
      <w:pPr>
        <w:pStyle w:val="ListParagraph"/>
        <w:numPr>
          <w:ilvl w:val="0"/>
          <w:numId w:val="3"/>
        </w:numPr>
      </w:pPr>
      <w:r w:rsidRPr="006B752F">
        <w:t>https://goldsmiths.cloud.panopto.eu/Panopto/Pages/Sessions/List.aspx</w:t>
      </w:r>
      <w:r w:rsidR="00AD7A15">
        <w:fldChar w:fldCharType="begin"/>
      </w:r>
      <w:r w:rsidR="00AD7A15">
        <w:instrText xml:space="preserve"> TA \l "</w:instrText>
      </w:r>
      <w:r w:rsidR="00AD7A15" w:rsidRPr="000A535A">
        <w:instrText>https://goldsmiths.cloud.panopto.eu/Panopto/Pages/Sessions/List.aspx</w:instrText>
      </w:r>
      <w:r w:rsidR="00AD7A15">
        <w:instrText xml:space="preserve">" \s "https://goldsmiths.cloud.panopto.eu/Panopto/Pages/Sessions/List.aspx" \c 1 </w:instrText>
      </w:r>
      <w:r w:rsidR="00AD7A15">
        <w:fldChar w:fldCharType="end"/>
      </w:r>
    </w:p>
    <w:p w14:paraId="4F0B6E0B" w14:textId="77777777" w:rsidR="006B752F" w:rsidRPr="006B752F" w:rsidRDefault="006B752F" w:rsidP="00932D09"/>
    <w:p w14:paraId="04898606" w14:textId="77777777" w:rsidR="00932D09" w:rsidRDefault="008E2140" w:rsidP="00932D09">
      <w:pPr>
        <w:pStyle w:val="ListParagraph"/>
        <w:numPr>
          <w:ilvl w:val="0"/>
          <w:numId w:val="3"/>
        </w:numPr>
      </w:pPr>
      <w:hyperlink r:id="rId12" w:history="1">
        <w:r w:rsidR="006478EC" w:rsidRPr="006B752F">
          <w:rPr>
            <w:rStyle w:val="Hyperlink"/>
          </w:rPr>
          <w:t>https://www.spotify.com/uk/</w:t>
        </w:r>
      </w:hyperlink>
    </w:p>
    <w:p w14:paraId="2AE7487B" w14:textId="77777777" w:rsidR="00932D09" w:rsidRDefault="00932D09" w:rsidP="00932D09">
      <w:pPr>
        <w:pStyle w:val="ListParagraph"/>
      </w:pPr>
    </w:p>
    <w:p w14:paraId="05D46849" w14:textId="77777777" w:rsidR="00932D09" w:rsidRDefault="008E2140" w:rsidP="00932D09">
      <w:pPr>
        <w:pStyle w:val="ListParagraph"/>
        <w:numPr>
          <w:ilvl w:val="0"/>
          <w:numId w:val="3"/>
        </w:numPr>
      </w:pPr>
      <w:hyperlink r:id="rId13" w:history="1">
        <w:r w:rsidR="006478EC" w:rsidRPr="00172F60">
          <w:rPr>
            <w:rStyle w:val="Hyperlink"/>
          </w:rPr>
          <w:t>https://www.howtogeek.com/</w:t>
        </w:r>
      </w:hyperlink>
    </w:p>
    <w:p w14:paraId="06E3A7EB" w14:textId="77777777" w:rsidR="00932D09" w:rsidRDefault="00932D09" w:rsidP="00AD7A15"/>
    <w:p w14:paraId="66AD8BA8" w14:textId="77777777" w:rsidR="00932D09" w:rsidRPr="006B752F" w:rsidRDefault="00932D09" w:rsidP="00932D09"/>
    <w:p w14:paraId="2AD38918" w14:textId="77777777" w:rsidR="006B752F" w:rsidRPr="006B752F" w:rsidRDefault="006B752F" w:rsidP="006B752F">
      <w:pPr>
        <w:pStyle w:val="ListParagraph"/>
      </w:pPr>
    </w:p>
    <w:sectPr w:rsidR="006B752F" w:rsidRPr="006B752F" w:rsidSect="00E74B29">
      <w:headerReference w:type="default" r:id="rId14"/>
      <w:footerReference w:type="even" r:id="rId15"/>
      <w:footerReference w:type="default" r:id="rId1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9923BD" w14:textId="77777777" w:rsidR="008E2140" w:rsidRDefault="008E2140">
      <w:r>
        <w:separator/>
      </w:r>
    </w:p>
  </w:endnote>
  <w:endnote w:type="continuationSeparator" w:id="0">
    <w:p w14:paraId="66570429" w14:textId="77777777" w:rsidR="008E2140" w:rsidRDefault="008E2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EndPr>
      <w:rPr>
        <w:rStyle w:val="PageNumber"/>
      </w:rPr>
    </w:sdtEndPr>
    <w:sdtContent>
      <w:p w14:paraId="17CBEEB8" w14:textId="77777777" w:rsidR="00F04CCF" w:rsidRDefault="006478EC"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91CFBB" w14:textId="77777777" w:rsidR="00F04CCF" w:rsidRDefault="00F04CCF"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514EF" w14:textId="77777777" w:rsidR="00F04CCF" w:rsidRDefault="00F04CCF"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24213C" w14:paraId="072A316C" w14:textId="77777777" w:rsidTr="006709F1">
      <w:tc>
        <w:tcPr>
          <w:tcW w:w="1079" w:type="dxa"/>
        </w:tcPr>
        <w:p w14:paraId="32F11DB8" w14:textId="77777777" w:rsidR="00F04CCF" w:rsidRPr="00E74B29" w:rsidRDefault="00F04CCF" w:rsidP="006709F1">
          <w:pPr>
            <w:pStyle w:val="Footer"/>
          </w:pPr>
        </w:p>
      </w:tc>
      <w:tc>
        <w:tcPr>
          <w:tcW w:w="5395" w:type="dxa"/>
        </w:tcPr>
        <w:p w14:paraId="670DF049" w14:textId="77777777" w:rsidR="00F04CCF" w:rsidRPr="00874FE7" w:rsidRDefault="006478EC" w:rsidP="006709F1">
          <w:pPr>
            <w:pStyle w:val="Footer"/>
          </w:pPr>
          <w:r>
            <w:t>Computer Science Concepts</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1CC8158F" w14:textId="77777777" w:rsidR="00F04CCF" w:rsidRPr="00E74B29" w:rsidRDefault="006478EC"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Pr>
                  <w:noProof/>
                </w:rPr>
                <w:t>4</w:t>
              </w:r>
              <w:r w:rsidRPr="00E74B29">
                <w:fldChar w:fldCharType="end"/>
              </w:r>
            </w:p>
          </w:sdtContent>
        </w:sdt>
      </w:tc>
      <w:tc>
        <w:tcPr>
          <w:tcW w:w="1079" w:type="dxa"/>
        </w:tcPr>
        <w:p w14:paraId="42EFDE26" w14:textId="77777777" w:rsidR="00F04CCF" w:rsidRPr="00E74B29" w:rsidRDefault="00F04CCF" w:rsidP="006709F1">
          <w:pPr>
            <w:pStyle w:val="Footer"/>
          </w:pPr>
        </w:p>
      </w:tc>
    </w:tr>
  </w:tbl>
  <w:p w14:paraId="78B6B900" w14:textId="77777777" w:rsidR="00F04CCF" w:rsidRDefault="00F04CCF"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6CF6AD" w14:textId="77777777" w:rsidR="008E2140" w:rsidRDefault="008E2140">
      <w:r>
        <w:separator/>
      </w:r>
    </w:p>
  </w:footnote>
  <w:footnote w:type="continuationSeparator" w:id="0">
    <w:p w14:paraId="6CB7FB01" w14:textId="77777777" w:rsidR="008E2140" w:rsidRDefault="008E21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8F29E" w14:textId="77777777" w:rsidR="00F04CCF" w:rsidRPr="008D63C4" w:rsidRDefault="00F04CCF" w:rsidP="008D63C4">
    <w:pPr>
      <w:pStyle w:val="Header"/>
      <w:jc w:val="center"/>
      <w:rPr>
        <w:sz w:val="56"/>
        <w:szCs w:val="56"/>
      </w:rPr>
    </w:pPr>
  </w:p>
  <w:p w14:paraId="77A055F6" w14:textId="77777777" w:rsidR="00F04CCF" w:rsidRPr="008D63C4" w:rsidRDefault="00F04CCF" w:rsidP="008D63C4">
    <w:pPr>
      <w:pStyle w:val="Header"/>
      <w:jc w:val="center"/>
      <w:rPr>
        <w:sz w:val="56"/>
        <w:szCs w:val="5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D5DE1"/>
    <w:multiLevelType w:val="hybridMultilevel"/>
    <w:tmpl w:val="621ADC08"/>
    <w:lvl w:ilvl="0" w:tplc="F1D647B0">
      <w:numFmt w:val="bullet"/>
      <w:lvlText w:val="—"/>
      <w:lvlJc w:val="left"/>
      <w:pPr>
        <w:ind w:left="720" w:hanging="360"/>
      </w:pPr>
      <w:rPr>
        <w:rFonts w:ascii="Georgia" w:eastAsiaTheme="minorHAnsi" w:hAnsi="Georgia" w:cstheme="minorBidi" w:hint="default"/>
      </w:rPr>
    </w:lvl>
    <w:lvl w:ilvl="1" w:tplc="BF34CC9A" w:tentative="1">
      <w:start w:val="1"/>
      <w:numFmt w:val="bullet"/>
      <w:lvlText w:val="o"/>
      <w:lvlJc w:val="left"/>
      <w:pPr>
        <w:ind w:left="1440" w:hanging="360"/>
      </w:pPr>
      <w:rPr>
        <w:rFonts w:ascii="Courier New" w:hAnsi="Courier New" w:cs="Courier New" w:hint="default"/>
      </w:rPr>
    </w:lvl>
    <w:lvl w:ilvl="2" w:tplc="CCB019BA" w:tentative="1">
      <w:start w:val="1"/>
      <w:numFmt w:val="bullet"/>
      <w:lvlText w:val=""/>
      <w:lvlJc w:val="left"/>
      <w:pPr>
        <w:ind w:left="2160" w:hanging="360"/>
      </w:pPr>
      <w:rPr>
        <w:rFonts w:ascii="Wingdings" w:hAnsi="Wingdings" w:hint="default"/>
      </w:rPr>
    </w:lvl>
    <w:lvl w:ilvl="3" w:tplc="49A8055C" w:tentative="1">
      <w:start w:val="1"/>
      <w:numFmt w:val="bullet"/>
      <w:lvlText w:val=""/>
      <w:lvlJc w:val="left"/>
      <w:pPr>
        <w:ind w:left="2880" w:hanging="360"/>
      </w:pPr>
      <w:rPr>
        <w:rFonts w:ascii="Symbol" w:hAnsi="Symbol" w:hint="default"/>
      </w:rPr>
    </w:lvl>
    <w:lvl w:ilvl="4" w:tplc="030058E8" w:tentative="1">
      <w:start w:val="1"/>
      <w:numFmt w:val="bullet"/>
      <w:lvlText w:val="o"/>
      <w:lvlJc w:val="left"/>
      <w:pPr>
        <w:ind w:left="3600" w:hanging="360"/>
      </w:pPr>
      <w:rPr>
        <w:rFonts w:ascii="Courier New" w:hAnsi="Courier New" w:cs="Courier New" w:hint="default"/>
      </w:rPr>
    </w:lvl>
    <w:lvl w:ilvl="5" w:tplc="144277E8" w:tentative="1">
      <w:start w:val="1"/>
      <w:numFmt w:val="bullet"/>
      <w:lvlText w:val=""/>
      <w:lvlJc w:val="left"/>
      <w:pPr>
        <w:ind w:left="4320" w:hanging="360"/>
      </w:pPr>
      <w:rPr>
        <w:rFonts w:ascii="Wingdings" w:hAnsi="Wingdings" w:hint="default"/>
      </w:rPr>
    </w:lvl>
    <w:lvl w:ilvl="6" w:tplc="835AB5A4" w:tentative="1">
      <w:start w:val="1"/>
      <w:numFmt w:val="bullet"/>
      <w:lvlText w:val=""/>
      <w:lvlJc w:val="left"/>
      <w:pPr>
        <w:ind w:left="5040" w:hanging="360"/>
      </w:pPr>
      <w:rPr>
        <w:rFonts w:ascii="Symbol" w:hAnsi="Symbol" w:hint="default"/>
      </w:rPr>
    </w:lvl>
    <w:lvl w:ilvl="7" w:tplc="EFA63C0A" w:tentative="1">
      <w:start w:val="1"/>
      <w:numFmt w:val="bullet"/>
      <w:lvlText w:val="o"/>
      <w:lvlJc w:val="left"/>
      <w:pPr>
        <w:ind w:left="5760" w:hanging="360"/>
      </w:pPr>
      <w:rPr>
        <w:rFonts w:ascii="Courier New" w:hAnsi="Courier New" w:cs="Courier New" w:hint="default"/>
      </w:rPr>
    </w:lvl>
    <w:lvl w:ilvl="8" w:tplc="A75CFA44" w:tentative="1">
      <w:start w:val="1"/>
      <w:numFmt w:val="bullet"/>
      <w:lvlText w:val=""/>
      <w:lvlJc w:val="left"/>
      <w:pPr>
        <w:ind w:left="6480" w:hanging="360"/>
      </w:pPr>
      <w:rPr>
        <w:rFonts w:ascii="Wingdings" w:hAnsi="Wingdings" w:hint="default"/>
      </w:rPr>
    </w:lvl>
  </w:abstractNum>
  <w:abstractNum w:abstractNumId="1" w15:restartNumberingAfterBreak="0">
    <w:nsid w:val="79AF0D5B"/>
    <w:multiLevelType w:val="hybridMultilevel"/>
    <w:tmpl w:val="1A709DB6"/>
    <w:lvl w:ilvl="0" w:tplc="0C823B46">
      <w:start w:val="1"/>
      <w:numFmt w:val="bullet"/>
      <w:lvlText w:val=""/>
      <w:lvlJc w:val="left"/>
      <w:pPr>
        <w:ind w:left="720" w:hanging="360"/>
      </w:pPr>
      <w:rPr>
        <w:rFonts w:ascii="Symbol" w:hAnsi="Symbol" w:hint="default"/>
      </w:rPr>
    </w:lvl>
    <w:lvl w:ilvl="1" w:tplc="68C6CCE0" w:tentative="1">
      <w:start w:val="1"/>
      <w:numFmt w:val="bullet"/>
      <w:lvlText w:val="o"/>
      <w:lvlJc w:val="left"/>
      <w:pPr>
        <w:ind w:left="1440" w:hanging="360"/>
      </w:pPr>
      <w:rPr>
        <w:rFonts w:ascii="Courier New" w:hAnsi="Courier New" w:cs="Courier New" w:hint="default"/>
      </w:rPr>
    </w:lvl>
    <w:lvl w:ilvl="2" w:tplc="3280C028" w:tentative="1">
      <w:start w:val="1"/>
      <w:numFmt w:val="bullet"/>
      <w:lvlText w:val=""/>
      <w:lvlJc w:val="left"/>
      <w:pPr>
        <w:ind w:left="2160" w:hanging="360"/>
      </w:pPr>
      <w:rPr>
        <w:rFonts w:ascii="Wingdings" w:hAnsi="Wingdings" w:hint="default"/>
      </w:rPr>
    </w:lvl>
    <w:lvl w:ilvl="3" w:tplc="625E1894" w:tentative="1">
      <w:start w:val="1"/>
      <w:numFmt w:val="bullet"/>
      <w:lvlText w:val=""/>
      <w:lvlJc w:val="left"/>
      <w:pPr>
        <w:ind w:left="2880" w:hanging="360"/>
      </w:pPr>
      <w:rPr>
        <w:rFonts w:ascii="Symbol" w:hAnsi="Symbol" w:hint="default"/>
      </w:rPr>
    </w:lvl>
    <w:lvl w:ilvl="4" w:tplc="31002B6C" w:tentative="1">
      <w:start w:val="1"/>
      <w:numFmt w:val="bullet"/>
      <w:lvlText w:val="o"/>
      <w:lvlJc w:val="left"/>
      <w:pPr>
        <w:ind w:left="3600" w:hanging="360"/>
      </w:pPr>
      <w:rPr>
        <w:rFonts w:ascii="Courier New" w:hAnsi="Courier New" w:cs="Courier New" w:hint="default"/>
      </w:rPr>
    </w:lvl>
    <w:lvl w:ilvl="5" w:tplc="3EE8A1A2" w:tentative="1">
      <w:start w:val="1"/>
      <w:numFmt w:val="bullet"/>
      <w:lvlText w:val=""/>
      <w:lvlJc w:val="left"/>
      <w:pPr>
        <w:ind w:left="4320" w:hanging="360"/>
      </w:pPr>
      <w:rPr>
        <w:rFonts w:ascii="Wingdings" w:hAnsi="Wingdings" w:hint="default"/>
      </w:rPr>
    </w:lvl>
    <w:lvl w:ilvl="6" w:tplc="2FE23F42" w:tentative="1">
      <w:start w:val="1"/>
      <w:numFmt w:val="bullet"/>
      <w:lvlText w:val=""/>
      <w:lvlJc w:val="left"/>
      <w:pPr>
        <w:ind w:left="5040" w:hanging="360"/>
      </w:pPr>
      <w:rPr>
        <w:rFonts w:ascii="Symbol" w:hAnsi="Symbol" w:hint="default"/>
      </w:rPr>
    </w:lvl>
    <w:lvl w:ilvl="7" w:tplc="42320BBC" w:tentative="1">
      <w:start w:val="1"/>
      <w:numFmt w:val="bullet"/>
      <w:lvlText w:val="o"/>
      <w:lvlJc w:val="left"/>
      <w:pPr>
        <w:ind w:left="5760" w:hanging="360"/>
      </w:pPr>
      <w:rPr>
        <w:rFonts w:ascii="Courier New" w:hAnsi="Courier New" w:cs="Courier New" w:hint="default"/>
      </w:rPr>
    </w:lvl>
    <w:lvl w:ilvl="8" w:tplc="9B4AD5B6" w:tentative="1">
      <w:start w:val="1"/>
      <w:numFmt w:val="bullet"/>
      <w:lvlText w:val=""/>
      <w:lvlJc w:val="left"/>
      <w:pPr>
        <w:ind w:left="6480" w:hanging="360"/>
      </w:pPr>
      <w:rPr>
        <w:rFonts w:ascii="Wingdings" w:hAnsi="Wingdings" w:hint="default"/>
      </w:rPr>
    </w:lvl>
  </w:abstractNum>
  <w:abstractNum w:abstractNumId="2" w15:restartNumberingAfterBreak="0">
    <w:nsid w:val="7D76670F"/>
    <w:multiLevelType w:val="hybridMultilevel"/>
    <w:tmpl w:val="D40C70AA"/>
    <w:lvl w:ilvl="0" w:tplc="C952D23A">
      <w:start w:val="1"/>
      <w:numFmt w:val="bullet"/>
      <w:lvlText w:val=""/>
      <w:lvlJc w:val="left"/>
      <w:pPr>
        <w:ind w:left="720" w:hanging="360"/>
      </w:pPr>
      <w:rPr>
        <w:rFonts w:ascii="Symbol" w:hAnsi="Symbol" w:hint="default"/>
      </w:rPr>
    </w:lvl>
    <w:lvl w:ilvl="1" w:tplc="B84E1A22" w:tentative="1">
      <w:start w:val="1"/>
      <w:numFmt w:val="bullet"/>
      <w:lvlText w:val="o"/>
      <w:lvlJc w:val="left"/>
      <w:pPr>
        <w:ind w:left="1440" w:hanging="360"/>
      </w:pPr>
      <w:rPr>
        <w:rFonts w:ascii="Courier New" w:hAnsi="Courier New" w:cs="Courier New" w:hint="default"/>
      </w:rPr>
    </w:lvl>
    <w:lvl w:ilvl="2" w:tplc="04487A64" w:tentative="1">
      <w:start w:val="1"/>
      <w:numFmt w:val="bullet"/>
      <w:lvlText w:val=""/>
      <w:lvlJc w:val="left"/>
      <w:pPr>
        <w:ind w:left="2160" w:hanging="360"/>
      </w:pPr>
      <w:rPr>
        <w:rFonts w:ascii="Wingdings" w:hAnsi="Wingdings" w:hint="default"/>
      </w:rPr>
    </w:lvl>
    <w:lvl w:ilvl="3" w:tplc="D1CAEC24" w:tentative="1">
      <w:start w:val="1"/>
      <w:numFmt w:val="bullet"/>
      <w:lvlText w:val=""/>
      <w:lvlJc w:val="left"/>
      <w:pPr>
        <w:ind w:left="2880" w:hanging="360"/>
      </w:pPr>
      <w:rPr>
        <w:rFonts w:ascii="Symbol" w:hAnsi="Symbol" w:hint="default"/>
      </w:rPr>
    </w:lvl>
    <w:lvl w:ilvl="4" w:tplc="BBB46B78" w:tentative="1">
      <w:start w:val="1"/>
      <w:numFmt w:val="bullet"/>
      <w:lvlText w:val="o"/>
      <w:lvlJc w:val="left"/>
      <w:pPr>
        <w:ind w:left="3600" w:hanging="360"/>
      </w:pPr>
      <w:rPr>
        <w:rFonts w:ascii="Courier New" w:hAnsi="Courier New" w:cs="Courier New" w:hint="default"/>
      </w:rPr>
    </w:lvl>
    <w:lvl w:ilvl="5" w:tplc="4A366FF0" w:tentative="1">
      <w:start w:val="1"/>
      <w:numFmt w:val="bullet"/>
      <w:lvlText w:val=""/>
      <w:lvlJc w:val="left"/>
      <w:pPr>
        <w:ind w:left="4320" w:hanging="360"/>
      </w:pPr>
      <w:rPr>
        <w:rFonts w:ascii="Wingdings" w:hAnsi="Wingdings" w:hint="default"/>
      </w:rPr>
    </w:lvl>
    <w:lvl w:ilvl="6" w:tplc="BB066070" w:tentative="1">
      <w:start w:val="1"/>
      <w:numFmt w:val="bullet"/>
      <w:lvlText w:val=""/>
      <w:lvlJc w:val="left"/>
      <w:pPr>
        <w:ind w:left="5040" w:hanging="360"/>
      </w:pPr>
      <w:rPr>
        <w:rFonts w:ascii="Symbol" w:hAnsi="Symbol" w:hint="default"/>
      </w:rPr>
    </w:lvl>
    <w:lvl w:ilvl="7" w:tplc="1B5A8D6A" w:tentative="1">
      <w:start w:val="1"/>
      <w:numFmt w:val="bullet"/>
      <w:lvlText w:val="o"/>
      <w:lvlJc w:val="left"/>
      <w:pPr>
        <w:ind w:left="5760" w:hanging="360"/>
      </w:pPr>
      <w:rPr>
        <w:rFonts w:ascii="Courier New" w:hAnsi="Courier New" w:cs="Courier New" w:hint="default"/>
      </w:rPr>
    </w:lvl>
    <w:lvl w:ilvl="8" w:tplc="B62ADC66"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ocumentProtection w:edit="readOnly" w:formatting="1" w:enforcement="1" w:cryptProviderType="rsaAES" w:cryptAlgorithmClass="hash" w:cryptAlgorithmType="typeAny" w:cryptAlgorithmSid="14" w:cryptSpinCount="100000" w:hash="tdqKq1ykfZHfKX6nkxMN8GdtS/hVnK5unvPADnZ+ggjtw6P9qBdqSpWoPVcfe9A6qgj0Wg98jdGUiyYfhvz+gg==" w:salt="ThIbSegESvNw4nioV6N6PQ=="/>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3C4"/>
    <w:rsid w:val="00086FA5"/>
    <w:rsid w:val="000E4641"/>
    <w:rsid w:val="00151F66"/>
    <w:rsid w:val="00172F60"/>
    <w:rsid w:val="00177F8D"/>
    <w:rsid w:val="00182638"/>
    <w:rsid w:val="00185F4A"/>
    <w:rsid w:val="00207303"/>
    <w:rsid w:val="0024213C"/>
    <w:rsid w:val="002D0AE2"/>
    <w:rsid w:val="002D2200"/>
    <w:rsid w:val="00351226"/>
    <w:rsid w:val="003A2848"/>
    <w:rsid w:val="0040564B"/>
    <w:rsid w:val="0048120C"/>
    <w:rsid w:val="004909D9"/>
    <w:rsid w:val="004C0170"/>
    <w:rsid w:val="004C3410"/>
    <w:rsid w:val="00521481"/>
    <w:rsid w:val="005B18AF"/>
    <w:rsid w:val="006478EC"/>
    <w:rsid w:val="00665110"/>
    <w:rsid w:val="006709F1"/>
    <w:rsid w:val="00674548"/>
    <w:rsid w:val="006B752F"/>
    <w:rsid w:val="006C60E6"/>
    <w:rsid w:val="007C0472"/>
    <w:rsid w:val="007D4B37"/>
    <w:rsid w:val="0082439D"/>
    <w:rsid w:val="00837914"/>
    <w:rsid w:val="00874FE7"/>
    <w:rsid w:val="008D4FD9"/>
    <w:rsid w:val="008D63C4"/>
    <w:rsid w:val="008E2140"/>
    <w:rsid w:val="00932D09"/>
    <w:rsid w:val="00947BEB"/>
    <w:rsid w:val="00952F7D"/>
    <w:rsid w:val="0095496A"/>
    <w:rsid w:val="009A38BA"/>
    <w:rsid w:val="00AD7A15"/>
    <w:rsid w:val="00AE3D11"/>
    <w:rsid w:val="00B43E11"/>
    <w:rsid w:val="00B75E6D"/>
    <w:rsid w:val="00B9181E"/>
    <w:rsid w:val="00BE21A0"/>
    <w:rsid w:val="00C755AB"/>
    <w:rsid w:val="00CD564C"/>
    <w:rsid w:val="00D123F1"/>
    <w:rsid w:val="00D43125"/>
    <w:rsid w:val="00D66A3A"/>
    <w:rsid w:val="00DD0DCD"/>
    <w:rsid w:val="00DF198B"/>
    <w:rsid w:val="00E35EE0"/>
    <w:rsid w:val="00E63D06"/>
    <w:rsid w:val="00E74B29"/>
    <w:rsid w:val="00E908EF"/>
    <w:rsid w:val="00EA7A9A"/>
    <w:rsid w:val="00EA7EA7"/>
    <w:rsid w:val="00F04CCF"/>
    <w:rsid w:val="00F50791"/>
    <w:rsid w:val="00F53FEA"/>
    <w:rsid w:val="00F67E22"/>
    <w:rsid w:val="00FB2F1A"/>
    <w:rsid w:val="00FC3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121D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8D63C4"/>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8D63C4"/>
    <w:pPr>
      <w:spacing w:after="100"/>
    </w:pPr>
  </w:style>
  <w:style w:type="paragraph" w:styleId="TOC2">
    <w:name w:val="toc 2"/>
    <w:basedOn w:val="Normal"/>
    <w:next w:val="Normal"/>
    <w:autoRedefine/>
    <w:uiPriority w:val="39"/>
    <w:rsid w:val="00E63D06"/>
    <w:pPr>
      <w:tabs>
        <w:tab w:val="right" w:leader="dot" w:pos="10790"/>
      </w:tabs>
      <w:spacing w:after="100"/>
      <w:ind w:left="240"/>
    </w:pPr>
    <w:rPr>
      <w:noProof/>
    </w:rPr>
  </w:style>
  <w:style w:type="paragraph" w:styleId="TOC3">
    <w:name w:val="toc 3"/>
    <w:basedOn w:val="Normal"/>
    <w:next w:val="Normal"/>
    <w:autoRedefine/>
    <w:uiPriority w:val="39"/>
    <w:rsid w:val="00E63D06"/>
    <w:pPr>
      <w:tabs>
        <w:tab w:val="right" w:leader="dot" w:pos="10790"/>
      </w:tabs>
      <w:spacing w:after="100"/>
      <w:ind w:left="480"/>
    </w:pPr>
    <w:rPr>
      <w:b/>
      <w:bCs/>
      <w:noProof/>
    </w:rPr>
  </w:style>
  <w:style w:type="character" w:styleId="Hyperlink">
    <w:name w:val="Hyperlink"/>
    <w:basedOn w:val="DefaultParagraphFont"/>
    <w:uiPriority w:val="99"/>
    <w:unhideWhenUsed/>
    <w:rsid w:val="008D63C4"/>
    <w:rPr>
      <w:color w:val="0000FF" w:themeColor="hyperlink"/>
      <w:u w:val="single"/>
    </w:rPr>
  </w:style>
  <w:style w:type="paragraph" w:styleId="ListParagraph">
    <w:name w:val="List Paragraph"/>
    <w:basedOn w:val="Normal"/>
    <w:uiPriority w:val="34"/>
    <w:semiHidden/>
    <w:qFormat/>
    <w:rsid w:val="007C0472"/>
    <w:pPr>
      <w:ind w:left="720"/>
      <w:contextualSpacing/>
    </w:pPr>
  </w:style>
  <w:style w:type="character" w:customStyle="1" w:styleId="UnresolvedMention1">
    <w:name w:val="Unresolved Mention1"/>
    <w:basedOn w:val="DefaultParagraphFont"/>
    <w:uiPriority w:val="99"/>
    <w:semiHidden/>
    <w:unhideWhenUsed/>
    <w:rsid w:val="00932D09"/>
    <w:rPr>
      <w:color w:val="605E5C"/>
      <w:shd w:val="clear" w:color="auto" w:fill="E1DFDD"/>
    </w:rPr>
  </w:style>
  <w:style w:type="character" w:styleId="FollowedHyperlink">
    <w:name w:val="FollowedHyperlink"/>
    <w:basedOn w:val="DefaultParagraphFont"/>
    <w:uiPriority w:val="99"/>
    <w:semiHidden/>
    <w:rsid w:val="00932D09"/>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08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howtogeek.com/" TargetMode="Externa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spotify.com/uk/"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pmca\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760E30F4EE34138AD119701A7347B95"/>
        <w:category>
          <w:name w:val="General"/>
          <w:gallery w:val="placeholder"/>
        </w:category>
        <w:types>
          <w:type w:val="bbPlcHdr"/>
        </w:types>
        <w:behaviors>
          <w:behavior w:val="content"/>
        </w:behaviors>
        <w:guid w:val="{FF6F8631-6BC7-454D-AC6F-F89EDD278E5F}"/>
      </w:docPartPr>
      <w:docPartBody>
        <w:p w:rsidR="001855D4" w:rsidRDefault="00961985">
          <w:pPr>
            <w:pStyle w:val="2760E30F4EE34138AD119701A7347B95"/>
          </w:pPr>
          <w:r w:rsidRPr="00DF198B">
            <w:t>—</w:t>
          </w:r>
        </w:p>
      </w:docPartBody>
    </w:docPart>
    <w:docPart>
      <w:docPartPr>
        <w:name w:val="D7B8FB5BAB4849D8A29401A11C47F888"/>
        <w:category>
          <w:name w:val="General"/>
          <w:gallery w:val="placeholder"/>
        </w:category>
        <w:types>
          <w:type w:val="bbPlcHdr"/>
        </w:types>
        <w:behaviors>
          <w:behavior w:val="content"/>
        </w:behaviors>
        <w:guid w:val="{4114EE66-9880-4C97-9B2F-66B2D0E7C135}"/>
      </w:docPartPr>
      <w:docPartBody>
        <w:p w:rsidR="001855D4" w:rsidRDefault="00961985">
          <w:pPr>
            <w:pStyle w:val="D7B8FB5BAB4849D8A29401A11C47F888"/>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3E5"/>
    <w:rsid w:val="001855D4"/>
    <w:rsid w:val="0047582B"/>
    <w:rsid w:val="006153E5"/>
    <w:rsid w:val="00961985"/>
    <w:rsid w:val="00BC10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60E30F4EE34138AD119701A7347B95">
    <w:name w:val="2760E30F4EE34138AD119701A7347B95"/>
  </w:style>
  <w:style w:type="paragraph" w:customStyle="1" w:styleId="D7B8FB5BAB4849D8A29401A11C47F888">
    <w:name w:val="D7B8FB5BAB4849D8A29401A11C47F8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{D490681A-2AEA-49C3-915B-7B0989903CF6}</b:Guid>
    <b:RefOrder>1</b:RefOrder>
  </b:Source>
</b:Sourc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36AD1BD0-6D24-4CF7-A741-F89D52AC9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7</Pages>
  <Words>2057</Words>
  <Characters>11727</Characters>
  <Application>Microsoft Office Word</Application>
  <DocSecurity>8</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2020-12-09T20:26:00Z</dcterms:created>
  <dcterms:modified xsi:type="dcterms:W3CDTF">2020-12-10T22:52:00Z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